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9264"/>
      </w:tblGrid>
      <w:tr w:rsidR="001C2BBB" w14:paraId="20ABDA98" w14:textId="77777777" w:rsidTr="005A682B">
        <w:trPr>
          <w:trHeight w:val="4304"/>
        </w:trPr>
        <w:tc>
          <w:tcPr>
            <w:tcW w:w="9570" w:type="dxa"/>
            <w:shd w:val="clear" w:color="auto" w:fill="auto"/>
          </w:tcPr>
          <w:p w14:paraId="48F9E239" w14:textId="77777777" w:rsidR="001C2BBB" w:rsidRDefault="001C2BBB" w:rsidP="005A682B">
            <w:pPr>
              <w:pStyle w:val="TrangBa"/>
              <w:spacing w:before="120"/>
            </w:pPr>
            <w:r>
              <w:t>BAN CƠ YẾU CHÍNH PHỦ</w:t>
            </w:r>
          </w:p>
          <w:p w14:paraId="35688E95" w14:textId="77777777" w:rsidR="001C2BBB" w:rsidRPr="002071CC" w:rsidRDefault="001C2BBB" w:rsidP="005A682B">
            <w:pPr>
              <w:pStyle w:val="TrangBa"/>
              <w:rPr>
                <w:b/>
              </w:rPr>
            </w:pPr>
            <w:r w:rsidRPr="002071CC">
              <w:rPr>
                <w:b/>
              </w:rPr>
              <w:t>HỌC VIỆN KỸ THUẬT MẬT MÃ</w:t>
            </w:r>
          </w:p>
          <w:p w14:paraId="0732B6DC" w14:textId="77777777" w:rsidR="001C2BBB" w:rsidRDefault="001C2BBB" w:rsidP="005A682B">
            <w:pPr>
              <w:pStyle w:val="TrangBa"/>
            </w:pPr>
            <w:r>
              <w:rPr>
                <w:rFonts w:cs="Times New Roman"/>
              </w:rPr>
              <w:t>¯¯¯¯¯¯¯¯¯¯¯¯¯¯¯¯</w:t>
            </w:r>
          </w:p>
          <w:p w14:paraId="3F9DC966" w14:textId="77777777" w:rsidR="001C2BBB" w:rsidRDefault="001C2BBB" w:rsidP="005A682B">
            <w:pPr>
              <w:pStyle w:val="TrangBa"/>
            </w:pPr>
          </w:p>
          <w:p w14:paraId="23441FBB" w14:textId="77777777" w:rsidR="001C2BBB" w:rsidRDefault="001C2BBB" w:rsidP="005A682B">
            <w:pPr>
              <w:pStyle w:val="TrangBa"/>
            </w:pPr>
            <w:r>
              <w:rPr>
                <w:noProof/>
                <w:lang w:val="vi-VN" w:eastAsia="vi-VN" w:bidi="ar-SA"/>
              </w:rPr>
              <w:drawing>
                <wp:inline distT="0" distB="0" distL="0" distR="0" wp14:anchorId="2360F023" wp14:editId="58E92C14">
                  <wp:extent cx="1422400" cy="1403350"/>
                  <wp:effectExtent l="0" t="0" r="6350" b="6350"/>
                  <wp:docPr id="1" name="Picture 1"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2400" cy="1403350"/>
                          </a:xfrm>
                          <a:prstGeom prst="rect">
                            <a:avLst/>
                          </a:prstGeom>
                          <a:noFill/>
                          <a:ln>
                            <a:noFill/>
                          </a:ln>
                        </pic:spPr>
                      </pic:pic>
                    </a:graphicData>
                  </a:graphic>
                </wp:inline>
              </w:drawing>
            </w:r>
          </w:p>
          <w:p w14:paraId="0781FBF7" w14:textId="77777777" w:rsidR="001C2BBB" w:rsidRDefault="001C2BBB" w:rsidP="005A682B">
            <w:pPr>
              <w:pStyle w:val="TrangBa"/>
            </w:pPr>
          </w:p>
        </w:tc>
      </w:tr>
      <w:tr w:rsidR="001C2BBB" w:rsidRPr="00561D7E" w14:paraId="4D3A314D" w14:textId="77777777" w:rsidTr="005A682B">
        <w:trPr>
          <w:trHeight w:val="2541"/>
        </w:trPr>
        <w:tc>
          <w:tcPr>
            <w:tcW w:w="9570" w:type="dxa"/>
            <w:shd w:val="clear" w:color="auto" w:fill="auto"/>
          </w:tcPr>
          <w:p w14:paraId="7BEDC4F8" w14:textId="77777777" w:rsidR="001C2BBB" w:rsidRDefault="001C2BBB" w:rsidP="005A682B">
            <w:pPr>
              <w:pStyle w:val="TrangBa"/>
            </w:pPr>
            <w:r>
              <w:t>BÀI TẬP LỚN</w:t>
            </w:r>
          </w:p>
          <w:p w14:paraId="6BAA506F" w14:textId="77777777" w:rsidR="001C2BBB" w:rsidRDefault="001C2BBB" w:rsidP="005A682B">
            <w:pPr>
              <w:pStyle w:val="TrangBa"/>
            </w:pPr>
          </w:p>
          <w:p w14:paraId="4C0DEC97" w14:textId="59EB849E" w:rsidR="001C2BBB" w:rsidRPr="00561D7E" w:rsidRDefault="001C2BBB" w:rsidP="00540915">
            <w:pPr>
              <w:pStyle w:val="TrangBa"/>
              <w:spacing w:line="276" w:lineRule="auto"/>
            </w:pPr>
            <w:r w:rsidRPr="002071CC">
              <w:rPr>
                <w:b/>
                <w:sz w:val="36"/>
                <w:szCs w:val="36"/>
              </w:rPr>
              <w:t xml:space="preserve">TÌM HIỂU </w:t>
            </w:r>
            <w:r>
              <w:rPr>
                <w:b/>
                <w:sz w:val="36"/>
                <w:szCs w:val="36"/>
              </w:rPr>
              <w:t xml:space="preserve">VỀ </w:t>
            </w:r>
            <w:r w:rsidR="00611A59" w:rsidRPr="00611A59">
              <w:rPr>
                <w:b/>
                <w:sz w:val="36"/>
              </w:rPr>
              <w:t>HTTP P</w:t>
            </w:r>
            <w:r w:rsidR="00611A59">
              <w:rPr>
                <w:b/>
                <w:sz w:val="36"/>
              </w:rPr>
              <w:t>ROGRAMMING</w:t>
            </w:r>
          </w:p>
        </w:tc>
      </w:tr>
      <w:tr w:rsidR="001C2BBB" w14:paraId="49FD3E85" w14:textId="77777777" w:rsidTr="005A682B">
        <w:trPr>
          <w:trHeight w:val="6427"/>
        </w:trPr>
        <w:tc>
          <w:tcPr>
            <w:tcW w:w="9570" w:type="dxa"/>
            <w:shd w:val="clear" w:color="auto" w:fill="auto"/>
          </w:tcPr>
          <w:p w14:paraId="4C8225A6" w14:textId="59037E3F" w:rsidR="001C2BBB" w:rsidRDefault="001C2BBB" w:rsidP="005A682B">
            <w:pPr>
              <w:pStyle w:val="TrangBa"/>
              <w:ind w:left="5103"/>
              <w:jc w:val="left"/>
            </w:pPr>
            <w:r>
              <w:t xml:space="preserve">Môn: </w:t>
            </w:r>
            <w:r w:rsidR="001A5D4D">
              <w:t>Kỹ thuật lập trình</w:t>
            </w:r>
          </w:p>
          <w:p w14:paraId="37EB2081" w14:textId="5B7E50EA" w:rsidR="001C2BBB" w:rsidRDefault="001C2BBB" w:rsidP="005A682B">
            <w:pPr>
              <w:pStyle w:val="TrangBa"/>
              <w:ind w:left="5103"/>
              <w:jc w:val="left"/>
            </w:pPr>
            <w:r>
              <w:t>Lớ</w:t>
            </w:r>
            <w:r w:rsidR="001A5D4D">
              <w:t>p: L0</w:t>
            </w:r>
            <w:r w:rsidR="00611A59">
              <w:t>3</w:t>
            </w:r>
          </w:p>
          <w:p w14:paraId="524ACE7A" w14:textId="77777777" w:rsidR="001C2BBB" w:rsidRDefault="001C2BBB" w:rsidP="005A682B">
            <w:pPr>
              <w:pStyle w:val="TrangBa"/>
              <w:tabs>
                <w:tab w:val="left" w:pos="4005"/>
                <w:tab w:val="left" w:pos="4820"/>
              </w:tabs>
              <w:jc w:val="left"/>
            </w:pPr>
          </w:p>
          <w:p w14:paraId="1AE00174" w14:textId="77777777" w:rsidR="001C2BBB" w:rsidRDefault="001C2BBB" w:rsidP="005A682B">
            <w:pPr>
              <w:pStyle w:val="TrangBa"/>
              <w:tabs>
                <w:tab w:val="left" w:pos="4005"/>
                <w:tab w:val="left" w:pos="4820"/>
              </w:tabs>
              <w:jc w:val="left"/>
            </w:pPr>
          </w:p>
          <w:p w14:paraId="1EA47E88" w14:textId="77777777" w:rsidR="001C2BBB" w:rsidRDefault="001C2BBB" w:rsidP="005A682B">
            <w:pPr>
              <w:pStyle w:val="TrangBa"/>
              <w:tabs>
                <w:tab w:val="left" w:pos="4005"/>
                <w:tab w:val="left" w:pos="4820"/>
              </w:tabs>
              <w:jc w:val="left"/>
            </w:pPr>
          </w:p>
          <w:p w14:paraId="2796F482" w14:textId="77777777" w:rsidR="001C2BBB" w:rsidRDefault="001C2BBB" w:rsidP="005A682B">
            <w:pPr>
              <w:pStyle w:val="TrangBa"/>
              <w:tabs>
                <w:tab w:val="left" w:pos="1134"/>
                <w:tab w:val="left" w:pos="1701"/>
              </w:tabs>
              <w:jc w:val="left"/>
            </w:pPr>
            <w:r>
              <w:tab/>
            </w:r>
            <w:r>
              <w:rPr>
                <w:i/>
              </w:rPr>
              <w:t>Nhóm sinh viên t</w:t>
            </w:r>
            <w:r w:rsidRPr="00340958">
              <w:rPr>
                <w:i/>
              </w:rPr>
              <w:t>hực hiện</w:t>
            </w:r>
            <w:r>
              <w:t>:</w:t>
            </w:r>
          </w:p>
          <w:p w14:paraId="7F902C61" w14:textId="1B2A60E9" w:rsidR="001A5D4D" w:rsidRDefault="000C7553" w:rsidP="005A682B">
            <w:pPr>
              <w:pStyle w:val="TrangBa"/>
              <w:ind w:left="1418"/>
              <w:jc w:val="left"/>
              <w:rPr>
                <w:b/>
              </w:rPr>
            </w:pPr>
            <w:r>
              <w:rPr>
                <w:b/>
              </w:rPr>
              <w:t>Phạm Đức Mạnh</w:t>
            </w:r>
            <w:r w:rsidR="00A26390">
              <w:rPr>
                <w:b/>
              </w:rPr>
              <w:t xml:space="preserve"> </w:t>
            </w:r>
          </w:p>
          <w:p w14:paraId="4E08F2E0" w14:textId="43D49DE4" w:rsidR="000C7553" w:rsidRDefault="000C7553" w:rsidP="005A682B">
            <w:pPr>
              <w:pStyle w:val="TrangBa"/>
              <w:ind w:left="1418"/>
              <w:jc w:val="left"/>
              <w:rPr>
                <w:b/>
              </w:rPr>
            </w:pPr>
            <w:r>
              <w:rPr>
                <w:b/>
              </w:rPr>
              <w:t>Trần Hữu Đức</w:t>
            </w:r>
          </w:p>
          <w:p w14:paraId="30144410" w14:textId="7C6E7AA9" w:rsidR="000C7553" w:rsidRDefault="000C7553" w:rsidP="005A682B">
            <w:pPr>
              <w:pStyle w:val="TrangBa"/>
              <w:ind w:left="1418"/>
              <w:jc w:val="left"/>
              <w:rPr>
                <w:b/>
              </w:rPr>
            </w:pPr>
            <w:r>
              <w:rPr>
                <w:b/>
              </w:rPr>
              <w:t>Nguyễn Võ Xuân Hùng</w:t>
            </w:r>
          </w:p>
          <w:p w14:paraId="3564A61F" w14:textId="76CEF742" w:rsidR="000C7553" w:rsidRDefault="000C7553" w:rsidP="005A682B">
            <w:pPr>
              <w:pStyle w:val="TrangBa"/>
              <w:ind w:left="1418"/>
              <w:jc w:val="left"/>
              <w:rPr>
                <w:b/>
              </w:rPr>
            </w:pPr>
            <w:r>
              <w:rPr>
                <w:b/>
              </w:rPr>
              <w:t>Nguyễn Trường Giang Huy</w:t>
            </w:r>
          </w:p>
          <w:p w14:paraId="7CF093A3" w14:textId="31F52D50" w:rsidR="000C7553" w:rsidRPr="00117DE0" w:rsidRDefault="000C7553" w:rsidP="005A682B">
            <w:pPr>
              <w:pStyle w:val="TrangBa"/>
              <w:ind w:left="1418"/>
              <w:jc w:val="left"/>
              <w:rPr>
                <w:b/>
              </w:rPr>
            </w:pPr>
            <w:r>
              <w:rPr>
                <w:b/>
              </w:rPr>
              <w:t>Đặng Thu Thảo</w:t>
            </w:r>
          </w:p>
          <w:p w14:paraId="2CFBF23C" w14:textId="77777777" w:rsidR="001C2BBB" w:rsidRDefault="001C2BBB" w:rsidP="005A682B">
            <w:pPr>
              <w:pStyle w:val="TrangBa"/>
              <w:tabs>
                <w:tab w:val="left" w:pos="1134"/>
                <w:tab w:val="left" w:pos="1701"/>
              </w:tabs>
              <w:jc w:val="left"/>
            </w:pPr>
          </w:p>
          <w:p w14:paraId="5888BD24" w14:textId="77777777" w:rsidR="001C2BBB" w:rsidRDefault="001C2BBB" w:rsidP="005A682B">
            <w:pPr>
              <w:pStyle w:val="TrangBa"/>
              <w:tabs>
                <w:tab w:val="left" w:pos="1134"/>
                <w:tab w:val="left" w:pos="1701"/>
              </w:tabs>
              <w:jc w:val="left"/>
            </w:pPr>
          </w:p>
          <w:p w14:paraId="10CCE3A6" w14:textId="77777777" w:rsidR="001C2BBB" w:rsidRDefault="001C2BBB" w:rsidP="005A682B">
            <w:pPr>
              <w:pStyle w:val="TrangBa"/>
              <w:tabs>
                <w:tab w:val="left" w:pos="1134"/>
                <w:tab w:val="left" w:pos="1701"/>
              </w:tabs>
              <w:jc w:val="left"/>
            </w:pPr>
            <w:r>
              <w:tab/>
            </w:r>
            <w:r>
              <w:rPr>
                <w:i/>
              </w:rPr>
              <w:t xml:space="preserve">Giảng viên </w:t>
            </w:r>
            <w:r w:rsidRPr="00340958">
              <w:rPr>
                <w:i/>
              </w:rPr>
              <w:t>hướng dẫn</w:t>
            </w:r>
            <w:r>
              <w:t>:</w:t>
            </w:r>
          </w:p>
          <w:p w14:paraId="1F461B6B" w14:textId="47A97BC4" w:rsidR="001C2BBB" w:rsidRPr="00340958" w:rsidRDefault="001C2BBB" w:rsidP="005A682B">
            <w:pPr>
              <w:pStyle w:val="TrangBa"/>
              <w:tabs>
                <w:tab w:val="left" w:pos="1134"/>
                <w:tab w:val="left" w:pos="1701"/>
              </w:tabs>
              <w:jc w:val="left"/>
              <w:rPr>
                <w:b/>
              </w:rPr>
            </w:pPr>
            <w:r w:rsidRPr="00340958">
              <w:rPr>
                <w:b/>
              </w:rPr>
              <w:tab/>
            </w:r>
            <w:r w:rsidRPr="00340958">
              <w:rPr>
                <w:b/>
              </w:rPr>
              <w:tab/>
              <w:t>T</w:t>
            </w:r>
            <w:r>
              <w:rPr>
                <w:b/>
              </w:rPr>
              <w:t>h</w:t>
            </w:r>
            <w:r w:rsidRPr="00340958">
              <w:rPr>
                <w:b/>
              </w:rPr>
              <w:t xml:space="preserve">S. </w:t>
            </w:r>
            <w:r w:rsidR="00611A59">
              <w:rPr>
                <w:b/>
              </w:rPr>
              <w:t>ĐẶNG XUÂN BẢO</w:t>
            </w:r>
          </w:p>
          <w:p w14:paraId="5F968F9E" w14:textId="77777777" w:rsidR="001C2BBB" w:rsidRDefault="001C2BBB" w:rsidP="005A682B">
            <w:pPr>
              <w:pStyle w:val="TrangBa"/>
              <w:tabs>
                <w:tab w:val="left" w:pos="1134"/>
                <w:tab w:val="left" w:pos="1701"/>
              </w:tabs>
              <w:jc w:val="left"/>
            </w:pPr>
            <w:r>
              <w:tab/>
            </w:r>
            <w:r>
              <w:tab/>
              <w:t>Khoa An toàn thông tin – Học viện Kỹ thuật mật mã</w:t>
            </w:r>
          </w:p>
          <w:p w14:paraId="2E107FA2" w14:textId="77777777" w:rsidR="001C2BBB" w:rsidRDefault="001C2BBB" w:rsidP="005A682B">
            <w:pPr>
              <w:pStyle w:val="TrangBa"/>
              <w:tabs>
                <w:tab w:val="left" w:pos="1134"/>
                <w:tab w:val="left" w:pos="1701"/>
              </w:tabs>
              <w:jc w:val="left"/>
            </w:pPr>
          </w:p>
        </w:tc>
      </w:tr>
      <w:tr w:rsidR="001C2BBB" w14:paraId="25BCD565" w14:textId="77777777" w:rsidTr="005A682B">
        <w:trPr>
          <w:trHeight w:val="992"/>
        </w:trPr>
        <w:tc>
          <w:tcPr>
            <w:tcW w:w="9570" w:type="dxa"/>
            <w:shd w:val="clear" w:color="auto" w:fill="auto"/>
            <w:vAlign w:val="bottom"/>
          </w:tcPr>
          <w:p w14:paraId="135457E6" w14:textId="7029D746" w:rsidR="001C2BBB" w:rsidRDefault="001C2BBB" w:rsidP="005A682B">
            <w:pPr>
              <w:pStyle w:val="TrangBa"/>
              <w:spacing w:line="480" w:lineRule="auto"/>
            </w:pPr>
            <w:r>
              <w:t>Hà Nộ</w:t>
            </w:r>
            <w:r w:rsidR="00BA1B86">
              <w:t>i, 2022</w:t>
            </w:r>
          </w:p>
        </w:tc>
      </w:tr>
    </w:tbl>
    <w:p w14:paraId="58533811" w14:textId="77777777" w:rsidR="000F0A9A" w:rsidRDefault="000F0A9A" w:rsidP="002071CC">
      <w:pPr>
        <w:pStyle w:val="Mclc"/>
        <w:sectPr w:rsidR="000F0A9A" w:rsidSect="00B33A81">
          <w:footerReference w:type="default" r:id="rId9"/>
          <w:pgSz w:w="11906" w:h="16838"/>
          <w:pgMar w:top="1134" w:right="851" w:bottom="1134" w:left="1701" w:header="709" w:footer="709" w:gutter="0"/>
          <w:cols w:space="708"/>
          <w:titlePg/>
          <w:docGrid w:linePitch="381"/>
        </w:sectPr>
      </w:pPr>
    </w:p>
    <w:p w14:paraId="36EBA9E0" w14:textId="6F50C1DD" w:rsidR="0097123D" w:rsidRPr="00611A59" w:rsidRDefault="00FB73DB" w:rsidP="003A2F1B">
      <w:pPr>
        <w:pStyle w:val="Mclc"/>
        <w:rPr>
          <w:sz w:val="32"/>
        </w:rPr>
      </w:pPr>
      <w:r w:rsidRPr="00611A59">
        <w:rPr>
          <w:sz w:val="32"/>
        </w:rPr>
        <w:lastRenderedPageBreak/>
        <w:t>Mục lục</w:t>
      </w:r>
    </w:p>
    <w:p w14:paraId="14E136D7" w14:textId="551730B0" w:rsidR="006E2B69" w:rsidRPr="00FB5582" w:rsidRDefault="00AC1A1D" w:rsidP="00CD556C">
      <w:pPr>
        <w:pStyle w:val="TOC1"/>
        <w:rPr>
          <w:rFonts w:asciiTheme="minorHAnsi" w:eastAsiaTheme="minorEastAsia" w:hAnsiTheme="minorHAnsi" w:cstheme="minorBidi"/>
          <w:b w:val="0"/>
          <w:noProof/>
          <w:sz w:val="22"/>
          <w:szCs w:val="22"/>
          <w:lang w:val="vi-VN" w:eastAsia="vi-VN" w:bidi="ar-SA"/>
        </w:rPr>
      </w:pPr>
      <w:r>
        <w:fldChar w:fldCharType="begin"/>
      </w:r>
      <w:r>
        <w:instrText xml:space="preserve"> TOC \o "1-3" \h \z \u </w:instrText>
      </w:r>
      <w:r>
        <w:fldChar w:fldCharType="separate"/>
      </w:r>
    </w:p>
    <w:p w14:paraId="1F019A25" w14:textId="221D2E9E" w:rsidR="006E2B69" w:rsidRPr="00FB5582" w:rsidRDefault="00B607B2">
      <w:pPr>
        <w:pStyle w:val="TOC1"/>
        <w:rPr>
          <w:rFonts w:asciiTheme="minorHAnsi" w:eastAsiaTheme="minorEastAsia" w:hAnsiTheme="minorHAnsi" w:cstheme="minorBidi"/>
          <w:b w:val="0"/>
          <w:noProof/>
          <w:sz w:val="22"/>
          <w:szCs w:val="22"/>
          <w:lang w:val="vi-VN" w:eastAsia="vi-VN" w:bidi="ar-SA"/>
        </w:rPr>
      </w:pPr>
      <w:hyperlink w:anchor="_Toc106616940" w:history="1">
        <w:r w:rsidR="006E2B69" w:rsidRPr="00FB5582">
          <w:rPr>
            <w:rStyle w:val="Hyperlink"/>
            <w:b w:val="0"/>
            <w:noProof/>
          </w:rPr>
          <w:t>Lời cảm ơn</w:t>
        </w:r>
        <w:r w:rsidR="006E2B69" w:rsidRPr="00FB5582">
          <w:rPr>
            <w:b w:val="0"/>
            <w:noProof/>
            <w:webHidden/>
          </w:rPr>
          <w:tab/>
        </w:r>
      </w:hyperlink>
    </w:p>
    <w:p w14:paraId="5F619052" w14:textId="40C15CEA" w:rsidR="006E2B69" w:rsidRPr="00060591" w:rsidRDefault="00B607B2" w:rsidP="00060591">
      <w:pPr>
        <w:pStyle w:val="TOC1"/>
        <w:rPr>
          <w:rFonts w:asciiTheme="minorHAnsi" w:eastAsiaTheme="minorEastAsia" w:hAnsiTheme="minorHAnsi" w:cstheme="minorBidi"/>
          <w:b w:val="0"/>
          <w:noProof/>
          <w:sz w:val="22"/>
          <w:szCs w:val="22"/>
          <w:lang w:val="vi-VN" w:eastAsia="vi-VN" w:bidi="ar-SA"/>
        </w:rPr>
      </w:pPr>
      <w:hyperlink w:anchor="_Toc106616941" w:history="1">
        <w:r w:rsidR="006E2B69" w:rsidRPr="00FB5582">
          <w:rPr>
            <w:rStyle w:val="Hyperlink"/>
            <w:b w:val="0"/>
            <w:noProof/>
          </w:rPr>
          <w:t>Lời nói đầu</w:t>
        </w:r>
        <w:r w:rsidR="006E2B69" w:rsidRPr="00FB5582">
          <w:rPr>
            <w:b w:val="0"/>
            <w:noProof/>
            <w:webHidden/>
          </w:rPr>
          <w:tab/>
        </w:r>
      </w:hyperlink>
    </w:p>
    <w:p w14:paraId="76757F7E" w14:textId="56E31F6C" w:rsidR="006E2B69" w:rsidRDefault="00B607B2">
      <w:pPr>
        <w:pStyle w:val="TOC1"/>
        <w:rPr>
          <w:rFonts w:asciiTheme="minorHAnsi" w:eastAsiaTheme="minorEastAsia" w:hAnsiTheme="minorHAnsi" w:cstheme="minorBidi"/>
          <w:b w:val="0"/>
          <w:noProof/>
          <w:sz w:val="22"/>
          <w:szCs w:val="22"/>
          <w:lang w:val="vi-VN" w:eastAsia="vi-VN" w:bidi="ar-SA"/>
        </w:rPr>
      </w:pPr>
      <w:hyperlink w:anchor="_Toc106616949" w:history="1">
        <w:r w:rsidR="006E2B69" w:rsidRPr="00E50FEB">
          <w:rPr>
            <w:rStyle w:val="Hyperlink"/>
            <w:noProof/>
          </w:rPr>
          <w:t xml:space="preserve">Chương </w:t>
        </w:r>
        <w:r w:rsidR="00060591">
          <w:rPr>
            <w:rStyle w:val="Hyperlink"/>
            <w:noProof/>
          </w:rPr>
          <w:t>1</w:t>
        </w:r>
        <w:r w:rsidR="006E2B69" w:rsidRPr="00E50FEB">
          <w:rPr>
            <w:rStyle w:val="Hyperlink"/>
            <w:noProof/>
          </w:rPr>
          <w:t xml:space="preserve">. </w:t>
        </w:r>
        <w:r w:rsidR="00611A59" w:rsidRPr="00611A59">
          <w:t>HTTP PROGRAMMING</w:t>
        </w:r>
        <w:r w:rsidR="006E2B69">
          <w:rPr>
            <w:noProof/>
            <w:webHidden/>
          </w:rPr>
          <w:tab/>
        </w:r>
      </w:hyperlink>
    </w:p>
    <w:p w14:paraId="14A8FE4F" w14:textId="4DE886E4" w:rsidR="006E2B69" w:rsidRPr="006E478F" w:rsidRDefault="00B607B2" w:rsidP="006E478F">
      <w:pPr>
        <w:ind w:firstLine="0"/>
        <w:rPr>
          <w:b/>
        </w:rPr>
      </w:pPr>
      <w:hyperlink w:anchor="_Toc106616950" w:history="1">
        <w:r w:rsidR="00060591">
          <w:rPr>
            <w:rStyle w:val="Hyperlink"/>
            <w:noProof/>
          </w:rPr>
          <w:t>1</w:t>
        </w:r>
        <w:r w:rsidR="006E2B69" w:rsidRPr="00E50FEB">
          <w:rPr>
            <w:rStyle w:val="Hyperlink"/>
            <w:noProof/>
          </w:rPr>
          <w:t>.1.</w:t>
        </w:r>
        <w:r w:rsidR="006E2B69">
          <w:rPr>
            <w:rFonts w:asciiTheme="minorHAnsi" w:eastAsiaTheme="minorEastAsia" w:hAnsiTheme="minorHAnsi" w:cstheme="minorBidi"/>
            <w:noProof/>
            <w:sz w:val="22"/>
            <w:szCs w:val="22"/>
            <w:lang w:val="vi-VN" w:eastAsia="vi-VN" w:bidi="ar-SA"/>
          </w:rPr>
          <w:tab/>
        </w:r>
        <w:r w:rsidR="006E478F" w:rsidRPr="006E478F">
          <w:rPr>
            <w:b/>
          </w:rPr>
          <w:t xml:space="preserve">Giới thiệu giao thức </w:t>
        </w:r>
        <w:r w:rsidR="006E478F">
          <w:rPr>
            <w:b/>
          </w:rPr>
          <w:t>HTTP</w:t>
        </w:r>
      </w:hyperlink>
      <w:r w:rsidR="006E478F">
        <w:rPr>
          <w:noProof/>
        </w:rPr>
        <w:t xml:space="preserve"> ………………………………………………….</w:t>
      </w:r>
    </w:p>
    <w:p w14:paraId="3230E827" w14:textId="446C51A6" w:rsidR="006E2B69" w:rsidRDefault="00B607B2" w:rsidP="00060591">
      <w:pPr>
        <w:pStyle w:val="TOC3"/>
        <w:rPr>
          <w:rFonts w:asciiTheme="minorHAnsi" w:eastAsiaTheme="minorEastAsia" w:hAnsiTheme="minorHAnsi" w:cstheme="minorBidi"/>
          <w:noProof/>
          <w:sz w:val="22"/>
          <w:szCs w:val="22"/>
          <w:lang w:val="vi-VN" w:eastAsia="vi-VN" w:bidi="ar-SA"/>
        </w:rPr>
      </w:pPr>
      <w:hyperlink w:anchor="_Toc106616951" w:history="1">
        <w:r w:rsidR="00060591">
          <w:rPr>
            <w:rStyle w:val="Hyperlink"/>
            <w:noProof/>
          </w:rPr>
          <w:t>1</w:t>
        </w:r>
        <w:r w:rsidR="006E2B69" w:rsidRPr="00E50FEB">
          <w:rPr>
            <w:rStyle w:val="Hyperlink"/>
            <w:noProof/>
          </w:rPr>
          <w:t>.1.1.</w:t>
        </w:r>
        <w:r w:rsidR="006E2B69">
          <w:rPr>
            <w:rFonts w:asciiTheme="minorHAnsi" w:eastAsiaTheme="minorEastAsia" w:hAnsiTheme="minorHAnsi" w:cstheme="minorBidi"/>
            <w:noProof/>
            <w:sz w:val="22"/>
            <w:szCs w:val="22"/>
            <w:lang w:val="vi-VN" w:eastAsia="vi-VN" w:bidi="ar-SA"/>
          </w:rPr>
          <w:tab/>
        </w:r>
        <w:r w:rsidR="006E2B69" w:rsidRPr="003E62FD">
          <w:rPr>
            <w:rStyle w:val="Hyperlink"/>
            <w:noProof/>
            <w:highlight w:val="yellow"/>
          </w:rPr>
          <w:t>Khái niệm</w:t>
        </w:r>
        <w:r w:rsidR="006E2B69">
          <w:rPr>
            <w:noProof/>
            <w:webHidden/>
          </w:rPr>
          <w:tab/>
        </w:r>
      </w:hyperlink>
    </w:p>
    <w:p w14:paraId="1946F6A3" w14:textId="32103E8B" w:rsidR="006E2B69" w:rsidRDefault="00B607B2" w:rsidP="00060591">
      <w:pPr>
        <w:pStyle w:val="TOC3"/>
        <w:rPr>
          <w:rFonts w:asciiTheme="minorHAnsi" w:eastAsiaTheme="minorEastAsia" w:hAnsiTheme="minorHAnsi" w:cstheme="minorBidi"/>
          <w:noProof/>
          <w:sz w:val="22"/>
          <w:szCs w:val="22"/>
          <w:lang w:val="vi-VN" w:eastAsia="vi-VN" w:bidi="ar-SA"/>
        </w:rPr>
      </w:pPr>
      <w:hyperlink w:anchor="_Toc106616952" w:history="1">
        <w:r w:rsidR="00060591">
          <w:rPr>
            <w:rStyle w:val="Hyperlink"/>
            <w:noProof/>
            <w:lang w:val="en-US" w:eastAsia="vi-VN"/>
          </w:rPr>
          <w:t>1</w:t>
        </w:r>
        <w:r w:rsidR="006E2B69" w:rsidRPr="00E50FEB">
          <w:rPr>
            <w:rStyle w:val="Hyperlink"/>
            <w:noProof/>
            <w:lang w:val="en-US" w:eastAsia="vi-VN"/>
          </w:rPr>
          <w:t>.1.2.</w:t>
        </w:r>
        <w:r w:rsidR="006E2B69">
          <w:rPr>
            <w:rFonts w:asciiTheme="minorHAnsi" w:eastAsiaTheme="minorEastAsia" w:hAnsiTheme="minorHAnsi" w:cstheme="minorBidi"/>
            <w:noProof/>
            <w:sz w:val="22"/>
            <w:szCs w:val="22"/>
            <w:lang w:val="vi-VN" w:eastAsia="vi-VN" w:bidi="ar-SA"/>
          </w:rPr>
          <w:tab/>
        </w:r>
        <w:r w:rsidR="006E478F" w:rsidRPr="003E62FD">
          <w:rPr>
            <w:highlight w:val="yellow"/>
          </w:rPr>
          <w:t>Mã trạng thái</w:t>
        </w:r>
        <w:r w:rsidR="006E478F" w:rsidRPr="00E50FEB">
          <w:rPr>
            <w:rStyle w:val="Hyperlink"/>
            <w:noProof/>
            <w:lang w:val="en-US" w:eastAsia="vi-VN"/>
          </w:rPr>
          <w:t xml:space="preserve"> </w:t>
        </w:r>
        <w:r w:rsidR="006E2B69" w:rsidRPr="00E50FEB">
          <w:rPr>
            <w:rStyle w:val="Hyperlink"/>
            <w:noProof/>
            <w:lang w:val="en-US" w:eastAsia="vi-VN"/>
          </w:rPr>
          <w:t>.</w:t>
        </w:r>
        <w:r w:rsidR="006E2B69">
          <w:rPr>
            <w:noProof/>
            <w:webHidden/>
          </w:rPr>
          <w:tab/>
        </w:r>
      </w:hyperlink>
    </w:p>
    <w:p w14:paraId="52709638" w14:textId="04EA1655" w:rsidR="006E2B69" w:rsidRPr="006E478F" w:rsidRDefault="00B607B2" w:rsidP="006E478F">
      <w:pPr>
        <w:ind w:firstLine="0"/>
        <w:rPr>
          <w:b/>
        </w:rPr>
      </w:pPr>
      <w:hyperlink w:anchor="_Toc106616953" w:history="1">
        <w:r w:rsidR="00060591">
          <w:rPr>
            <w:rStyle w:val="Hyperlink"/>
            <w:noProof/>
          </w:rPr>
          <w:t>1</w:t>
        </w:r>
        <w:r w:rsidR="006E2B69" w:rsidRPr="00E50FEB">
          <w:rPr>
            <w:rStyle w:val="Hyperlink"/>
            <w:noProof/>
          </w:rPr>
          <w:t>.2.</w:t>
        </w:r>
        <w:r w:rsidR="006E2B69">
          <w:rPr>
            <w:rFonts w:asciiTheme="minorHAnsi" w:eastAsiaTheme="minorEastAsia" w:hAnsiTheme="minorHAnsi" w:cstheme="minorBidi"/>
            <w:noProof/>
            <w:sz w:val="22"/>
            <w:szCs w:val="22"/>
            <w:lang w:val="vi-VN" w:eastAsia="vi-VN" w:bidi="ar-SA"/>
          </w:rPr>
          <w:tab/>
        </w:r>
        <w:r w:rsidR="006E478F" w:rsidRPr="006E478F">
          <w:rPr>
            <w:b/>
          </w:rPr>
          <w:t>Xây dựng một ứng dụng HTTP với http.client</w:t>
        </w:r>
        <w:r w:rsidR="006E478F">
          <w:rPr>
            <w:b/>
          </w:rPr>
          <w:t xml:space="preserve"> </w:t>
        </w:r>
        <w:r w:rsidR="006E478F">
          <w:rPr>
            <w:noProof/>
            <w:webHidden/>
          </w:rPr>
          <w:t>……………………</w:t>
        </w:r>
      </w:hyperlink>
      <w:r w:rsidR="006E478F">
        <w:rPr>
          <w:noProof/>
        </w:rPr>
        <w:t>………</w:t>
      </w:r>
    </w:p>
    <w:p w14:paraId="443FB55D" w14:textId="5115B556" w:rsidR="006E2B69" w:rsidRPr="006E478F" w:rsidRDefault="00B607B2" w:rsidP="006E478F">
      <w:pPr>
        <w:ind w:firstLine="0"/>
        <w:rPr>
          <w:b/>
        </w:rPr>
      </w:pPr>
      <w:hyperlink w:anchor="_Toc106616954" w:history="1">
        <w:r w:rsidR="00060591">
          <w:rPr>
            <w:rStyle w:val="Hyperlink"/>
            <w:noProof/>
          </w:rPr>
          <w:t>1</w:t>
        </w:r>
        <w:r w:rsidR="006E2B69" w:rsidRPr="00E50FEB">
          <w:rPr>
            <w:rStyle w:val="Hyperlink"/>
            <w:noProof/>
          </w:rPr>
          <w:t>.3.</w:t>
        </w:r>
        <w:r w:rsidR="006E2B69">
          <w:rPr>
            <w:rFonts w:asciiTheme="minorHAnsi" w:eastAsiaTheme="minorEastAsia" w:hAnsiTheme="minorHAnsi" w:cstheme="minorBidi"/>
            <w:noProof/>
            <w:sz w:val="22"/>
            <w:szCs w:val="22"/>
            <w:lang w:val="vi-VN" w:eastAsia="vi-VN" w:bidi="ar-SA"/>
          </w:rPr>
          <w:tab/>
        </w:r>
        <w:r w:rsidR="006E478F" w:rsidRPr="006E478F">
          <w:rPr>
            <w:b/>
          </w:rPr>
          <w:t>Xây dựng một ứng dụng HTTP với</w:t>
        </w:r>
        <w:r w:rsidR="006E478F">
          <w:rPr>
            <w:b/>
          </w:rPr>
          <w:t xml:space="preserve"> </w:t>
        </w:r>
        <w:r w:rsidR="006E478F" w:rsidRPr="006E478F">
          <w:rPr>
            <w:b/>
          </w:rPr>
          <w:t>urllib.request</w:t>
        </w:r>
        <w:r w:rsidR="006E478F">
          <w:rPr>
            <w:b/>
          </w:rPr>
          <w:t xml:space="preserve"> ………………………...</w:t>
        </w:r>
      </w:hyperlink>
    </w:p>
    <w:p w14:paraId="5B1D9483" w14:textId="7FF8CABF" w:rsidR="006E2B69" w:rsidRPr="006E478F" w:rsidRDefault="00B607B2" w:rsidP="006E478F">
      <w:pPr>
        <w:ind w:firstLine="567"/>
      </w:pPr>
      <w:hyperlink w:anchor="_Toc106616955" w:history="1">
        <w:r w:rsidR="00060591">
          <w:rPr>
            <w:rStyle w:val="Hyperlink"/>
            <w:noProof/>
          </w:rPr>
          <w:t>1</w:t>
        </w:r>
        <w:r w:rsidR="006E2B69" w:rsidRPr="00E50FEB">
          <w:rPr>
            <w:rStyle w:val="Hyperlink"/>
            <w:noProof/>
          </w:rPr>
          <w:t>.3.1.</w:t>
        </w:r>
        <w:r w:rsidR="006E2B69">
          <w:rPr>
            <w:rFonts w:asciiTheme="minorHAnsi" w:eastAsiaTheme="minorEastAsia" w:hAnsiTheme="minorHAnsi" w:cstheme="minorBidi"/>
            <w:noProof/>
            <w:sz w:val="22"/>
            <w:szCs w:val="22"/>
            <w:lang w:val="vi-VN" w:eastAsia="vi-VN" w:bidi="ar-SA"/>
          </w:rPr>
          <w:tab/>
        </w:r>
        <w:r w:rsidR="006E478F">
          <w:t>Trích xuất email từ một URL với urllib.request ……………………</w:t>
        </w:r>
        <w:r w:rsidR="006E478F">
          <w:rPr>
            <w:noProof/>
            <w:webHidden/>
          </w:rPr>
          <w:t>…</w:t>
        </w:r>
      </w:hyperlink>
      <w:r w:rsidR="00C2309C">
        <w:rPr>
          <w:noProof/>
        </w:rPr>
        <w:t>.</w:t>
      </w:r>
    </w:p>
    <w:p w14:paraId="18D75CBB" w14:textId="05408500" w:rsidR="006E2B69" w:rsidRPr="006E478F" w:rsidRDefault="00B607B2" w:rsidP="006E478F">
      <w:pPr>
        <w:ind w:firstLine="567"/>
      </w:pPr>
      <w:hyperlink w:anchor="_Toc106616956" w:history="1">
        <w:r w:rsidR="00060591">
          <w:rPr>
            <w:rStyle w:val="Hyperlink"/>
            <w:noProof/>
          </w:rPr>
          <w:t>1</w:t>
        </w:r>
        <w:r w:rsidR="006E2B69" w:rsidRPr="00E50FEB">
          <w:rPr>
            <w:rStyle w:val="Hyperlink"/>
            <w:noProof/>
          </w:rPr>
          <w:t>.3.2.</w:t>
        </w:r>
        <w:r w:rsidR="006E2B69">
          <w:rPr>
            <w:rFonts w:asciiTheme="minorHAnsi" w:eastAsiaTheme="minorEastAsia" w:hAnsiTheme="minorHAnsi" w:cstheme="minorBidi"/>
            <w:noProof/>
            <w:sz w:val="22"/>
            <w:szCs w:val="22"/>
            <w:lang w:val="vi-VN" w:eastAsia="vi-VN" w:bidi="ar-SA"/>
          </w:rPr>
          <w:tab/>
        </w:r>
        <w:r w:rsidR="006E478F">
          <w:t>Tải xuống tệp bằng urllib.request</w:t>
        </w:r>
      </w:hyperlink>
      <w:r w:rsidR="006E478F">
        <w:rPr>
          <w:noProof/>
        </w:rPr>
        <w:t xml:space="preserve"> ……………………………………</w:t>
      </w:r>
      <w:r w:rsidR="00C2309C">
        <w:rPr>
          <w:noProof/>
        </w:rPr>
        <w:t>…</w:t>
      </w:r>
      <w:r w:rsidR="006E478F">
        <w:rPr>
          <w:rFonts w:asciiTheme="minorHAnsi" w:eastAsiaTheme="minorEastAsia" w:hAnsiTheme="minorHAnsi" w:cstheme="minorBidi"/>
          <w:i/>
          <w:noProof/>
          <w:sz w:val="22"/>
          <w:szCs w:val="22"/>
          <w:lang w:val="vi-VN" w:eastAsia="vi-VN" w:bidi="ar-SA"/>
        </w:rPr>
        <w:t xml:space="preserve"> </w:t>
      </w:r>
    </w:p>
    <w:p w14:paraId="190D1E12" w14:textId="503B5611" w:rsidR="006E2B69" w:rsidRPr="006E478F" w:rsidRDefault="00B607B2" w:rsidP="00F03EB2">
      <w:pPr>
        <w:ind w:firstLine="567"/>
      </w:pPr>
      <w:hyperlink w:anchor="_Toc106616957" w:history="1">
        <w:r w:rsidR="00060591">
          <w:rPr>
            <w:rStyle w:val="Hyperlink"/>
            <w:noProof/>
          </w:rPr>
          <w:t>1</w:t>
        </w:r>
        <w:r w:rsidR="006E2B69" w:rsidRPr="00E50FEB">
          <w:rPr>
            <w:rStyle w:val="Hyperlink"/>
            <w:noProof/>
          </w:rPr>
          <w:t>.3.3.</w:t>
        </w:r>
        <w:r w:rsidR="006E2B69">
          <w:rPr>
            <w:rFonts w:asciiTheme="minorHAnsi" w:eastAsiaTheme="minorEastAsia" w:hAnsiTheme="minorHAnsi" w:cstheme="minorBidi"/>
            <w:noProof/>
            <w:sz w:val="22"/>
            <w:szCs w:val="22"/>
            <w:lang w:val="vi-VN" w:eastAsia="vi-VN" w:bidi="ar-SA"/>
          </w:rPr>
          <w:tab/>
        </w:r>
        <w:r w:rsidR="006E478F">
          <w:t>Xử lý các ngoại lệ với urllib.request</w:t>
        </w:r>
      </w:hyperlink>
      <w:r w:rsidR="006E478F">
        <w:rPr>
          <w:noProof/>
        </w:rPr>
        <w:t xml:space="preserve"> …………………………………</w:t>
      </w:r>
      <w:r w:rsidR="00C2309C">
        <w:rPr>
          <w:noProof/>
        </w:rPr>
        <w:t>…</w:t>
      </w:r>
    </w:p>
    <w:p w14:paraId="7527E807" w14:textId="3087977F" w:rsidR="006E2B69" w:rsidRPr="006E478F" w:rsidRDefault="00B607B2" w:rsidP="006E478F">
      <w:pPr>
        <w:ind w:firstLine="0"/>
        <w:rPr>
          <w:b/>
          <w:lang w:val="en-US"/>
        </w:rPr>
      </w:pPr>
      <w:hyperlink w:anchor="_Toc106616959" w:history="1">
        <w:r w:rsidR="00060591">
          <w:rPr>
            <w:rStyle w:val="Hyperlink"/>
            <w:noProof/>
            <w:lang w:eastAsia="en-AU"/>
          </w:rPr>
          <w:t>1</w:t>
        </w:r>
        <w:r w:rsidR="006E2B69" w:rsidRPr="00E50FEB">
          <w:rPr>
            <w:rStyle w:val="Hyperlink"/>
            <w:noProof/>
            <w:lang w:eastAsia="en-AU"/>
          </w:rPr>
          <w:t>.4.</w:t>
        </w:r>
        <w:r w:rsidR="006E2B69">
          <w:rPr>
            <w:rFonts w:asciiTheme="minorHAnsi" w:eastAsiaTheme="minorEastAsia" w:hAnsiTheme="minorHAnsi" w:cstheme="minorBidi"/>
            <w:noProof/>
            <w:sz w:val="22"/>
            <w:szCs w:val="22"/>
            <w:lang w:val="vi-VN" w:eastAsia="vi-VN" w:bidi="ar-SA"/>
          </w:rPr>
          <w:tab/>
        </w:r>
        <w:r w:rsidR="006E478F" w:rsidRPr="006E478F">
          <w:rPr>
            <w:b/>
          </w:rPr>
          <w:t>Xây dựng một ứng dụng HTTP với</w:t>
        </w:r>
        <w:r w:rsidR="006E478F">
          <w:rPr>
            <w:b/>
          </w:rPr>
          <w:t xml:space="preserve"> </w:t>
        </w:r>
        <w:r w:rsidR="006E478F" w:rsidRPr="006E478F">
          <w:rPr>
            <w:b/>
          </w:rPr>
          <w:t>yêu cầu</w:t>
        </w:r>
      </w:hyperlink>
      <w:r w:rsidR="006E478F">
        <w:rPr>
          <w:noProof/>
        </w:rPr>
        <w:t>………………………………</w:t>
      </w:r>
      <w:r w:rsidR="00C2309C">
        <w:rPr>
          <w:noProof/>
        </w:rPr>
        <w:t>..</w:t>
      </w:r>
    </w:p>
    <w:p w14:paraId="16FD4AC8" w14:textId="0D1B0BA5" w:rsidR="006E2B69" w:rsidRDefault="00B607B2" w:rsidP="00F03EB2">
      <w:pPr>
        <w:ind w:firstLine="567"/>
      </w:pPr>
      <w:hyperlink w:anchor="_Toc106616960" w:history="1">
        <w:r w:rsidR="00060591">
          <w:rPr>
            <w:rStyle w:val="Hyperlink"/>
            <w:noProof/>
          </w:rPr>
          <w:t>1</w:t>
        </w:r>
        <w:r w:rsidR="006E2B69" w:rsidRPr="00E50FEB">
          <w:rPr>
            <w:rStyle w:val="Hyperlink"/>
            <w:noProof/>
          </w:rPr>
          <w:t>.4.1.</w:t>
        </w:r>
        <w:r w:rsidR="006E2B69">
          <w:rPr>
            <w:rFonts w:asciiTheme="minorHAnsi" w:eastAsiaTheme="minorEastAsia" w:hAnsiTheme="minorHAnsi" w:cstheme="minorBidi"/>
            <w:noProof/>
            <w:sz w:val="22"/>
            <w:szCs w:val="22"/>
            <w:lang w:val="vi-VN" w:eastAsia="vi-VN" w:bidi="ar-SA"/>
          </w:rPr>
          <w:tab/>
        </w:r>
        <w:r w:rsidR="00F03EB2">
          <w:t>Lấy hình ảnh và liên kết từ một URL với yêu cầu……………………</w:t>
        </w:r>
        <w:r w:rsidR="006E2B69">
          <w:rPr>
            <w:noProof/>
            <w:webHidden/>
          </w:rPr>
          <w:tab/>
        </w:r>
      </w:hyperlink>
      <w:r w:rsidR="00C2309C">
        <w:rPr>
          <w:noProof/>
        </w:rPr>
        <w:t>.</w:t>
      </w:r>
    </w:p>
    <w:p w14:paraId="55CF56F7" w14:textId="7D7D282F" w:rsidR="00F03EB2" w:rsidRPr="00F03EB2" w:rsidRDefault="00B607B2" w:rsidP="00F03EB2">
      <w:pPr>
        <w:ind w:firstLine="567"/>
      </w:pPr>
      <w:hyperlink w:anchor="_Toc106616960" w:history="1">
        <w:r w:rsidR="00060591">
          <w:rPr>
            <w:rStyle w:val="Hyperlink"/>
            <w:noProof/>
          </w:rPr>
          <w:t>1</w:t>
        </w:r>
        <w:r w:rsidR="00F03EB2" w:rsidRPr="00E50FEB">
          <w:rPr>
            <w:rStyle w:val="Hyperlink"/>
            <w:noProof/>
          </w:rPr>
          <w:t>.4.</w:t>
        </w:r>
        <w:r w:rsidR="00F03EB2">
          <w:rPr>
            <w:rStyle w:val="Hyperlink"/>
            <w:noProof/>
          </w:rPr>
          <w:t>2</w:t>
        </w:r>
        <w:r w:rsidR="00F03EB2" w:rsidRPr="00E50FEB">
          <w:rPr>
            <w:rStyle w:val="Hyperlink"/>
            <w:noProof/>
          </w:rPr>
          <w:t>.</w:t>
        </w:r>
        <w:r w:rsidR="00F03EB2">
          <w:rPr>
            <w:rFonts w:asciiTheme="minorHAnsi" w:eastAsiaTheme="minorEastAsia" w:hAnsiTheme="minorHAnsi" w:cstheme="minorBidi"/>
            <w:noProof/>
            <w:sz w:val="22"/>
            <w:szCs w:val="22"/>
            <w:lang w:val="vi-VN" w:eastAsia="vi-VN" w:bidi="ar-SA"/>
          </w:rPr>
          <w:tab/>
        </w:r>
        <w:r w:rsidR="00F03EB2">
          <w:t>Đưa ra yêu cầu GET với API REST</w:t>
        </w:r>
      </w:hyperlink>
      <w:r w:rsidR="00F03EB2">
        <w:rPr>
          <w:noProof/>
        </w:rPr>
        <w:t xml:space="preserve"> …………………………………</w:t>
      </w:r>
      <w:r w:rsidR="00C2309C">
        <w:rPr>
          <w:noProof/>
        </w:rPr>
        <w:t>…</w:t>
      </w:r>
    </w:p>
    <w:p w14:paraId="0E4833C6" w14:textId="312CB833" w:rsidR="00F03EB2" w:rsidRPr="00F03EB2" w:rsidRDefault="00B607B2" w:rsidP="00F03EB2">
      <w:pPr>
        <w:ind w:firstLine="567"/>
      </w:pPr>
      <w:hyperlink w:anchor="_Toc106616960" w:history="1">
        <w:r w:rsidR="00060591">
          <w:rPr>
            <w:rStyle w:val="Hyperlink"/>
            <w:noProof/>
          </w:rPr>
          <w:t>1</w:t>
        </w:r>
        <w:r w:rsidR="00F03EB2" w:rsidRPr="00E50FEB">
          <w:rPr>
            <w:rStyle w:val="Hyperlink"/>
            <w:noProof/>
          </w:rPr>
          <w:t>.4.</w:t>
        </w:r>
        <w:r w:rsidR="00F03EB2">
          <w:rPr>
            <w:rStyle w:val="Hyperlink"/>
            <w:noProof/>
          </w:rPr>
          <w:t>3</w:t>
        </w:r>
        <w:r w:rsidR="00F03EB2" w:rsidRPr="00E50FEB">
          <w:rPr>
            <w:rStyle w:val="Hyperlink"/>
            <w:noProof/>
          </w:rPr>
          <w:t>.</w:t>
        </w:r>
        <w:r w:rsidR="00F03EB2">
          <w:rPr>
            <w:rFonts w:asciiTheme="minorHAnsi" w:eastAsiaTheme="minorEastAsia" w:hAnsiTheme="minorHAnsi" w:cstheme="minorBidi"/>
            <w:noProof/>
            <w:sz w:val="22"/>
            <w:szCs w:val="22"/>
            <w:lang w:val="vi-VN" w:eastAsia="vi-VN" w:bidi="ar-SA"/>
          </w:rPr>
          <w:tab/>
        </w:r>
        <w:r w:rsidR="00F03EB2">
          <w:t>Đưa ra yêu cầu POST với REST API</w:t>
        </w:r>
      </w:hyperlink>
      <w:r w:rsidR="00F03EB2">
        <w:rPr>
          <w:noProof/>
        </w:rPr>
        <w:t>…………………………………</w:t>
      </w:r>
      <w:r w:rsidR="00C2309C">
        <w:rPr>
          <w:noProof/>
        </w:rPr>
        <w:t>..</w:t>
      </w:r>
    </w:p>
    <w:p w14:paraId="0075A1D5" w14:textId="6101EAAD" w:rsidR="00F03EB2" w:rsidRDefault="00B607B2" w:rsidP="00F03EB2">
      <w:pPr>
        <w:ind w:firstLine="567"/>
        <w:rPr>
          <w:noProof/>
        </w:rPr>
      </w:pPr>
      <w:hyperlink w:anchor="_Toc106616960" w:history="1">
        <w:r w:rsidR="00060591">
          <w:rPr>
            <w:rStyle w:val="Hyperlink"/>
            <w:noProof/>
          </w:rPr>
          <w:t>1</w:t>
        </w:r>
        <w:r w:rsidR="00F03EB2" w:rsidRPr="00E50FEB">
          <w:rPr>
            <w:rStyle w:val="Hyperlink"/>
            <w:noProof/>
          </w:rPr>
          <w:t>.4.</w:t>
        </w:r>
        <w:r w:rsidR="00F03EB2">
          <w:rPr>
            <w:rStyle w:val="Hyperlink"/>
            <w:noProof/>
          </w:rPr>
          <w:t>4</w:t>
        </w:r>
        <w:r w:rsidR="00F03EB2" w:rsidRPr="00E50FEB">
          <w:rPr>
            <w:rStyle w:val="Hyperlink"/>
            <w:noProof/>
          </w:rPr>
          <w:t>.</w:t>
        </w:r>
        <w:r w:rsidR="00F03EB2">
          <w:rPr>
            <w:rFonts w:asciiTheme="minorHAnsi" w:eastAsiaTheme="minorEastAsia" w:hAnsiTheme="minorHAnsi" w:cstheme="minorBidi"/>
            <w:noProof/>
            <w:sz w:val="22"/>
            <w:szCs w:val="22"/>
            <w:lang w:val="vi-VN" w:eastAsia="vi-VN" w:bidi="ar-SA"/>
          </w:rPr>
          <w:tab/>
        </w:r>
        <w:r w:rsidR="00F03EB2">
          <w:t>Quản lý proxy với các yêu cầu</w:t>
        </w:r>
      </w:hyperlink>
      <w:r w:rsidR="00F03EB2">
        <w:rPr>
          <w:noProof/>
        </w:rPr>
        <w:t xml:space="preserve"> …………………………………………</w:t>
      </w:r>
    </w:p>
    <w:p w14:paraId="461C335A" w14:textId="675C11A5" w:rsidR="00F03EB2" w:rsidRDefault="00F03EB2" w:rsidP="00F03EB2">
      <w:pPr>
        <w:ind w:firstLine="567"/>
      </w:pPr>
      <w:r>
        <w:fldChar w:fldCharType="begin"/>
      </w:r>
      <w:r>
        <w:instrText xml:space="preserve"> HYPERLINK \l "_Toc106616960" </w:instrText>
      </w:r>
      <w:r>
        <w:fldChar w:fldCharType="separate"/>
      </w:r>
      <w:r w:rsidR="00060591">
        <w:rPr>
          <w:rStyle w:val="Hyperlink"/>
          <w:noProof/>
        </w:rPr>
        <w:t>1</w:t>
      </w:r>
      <w:r w:rsidRPr="00E50FEB">
        <w:rPr>
          <w:rStyle w:val="Hyperlink"/>
          <w:noProof/>
        </w:rPr>
        <w:t>.4.</w:t>
      </w:r>
      <w:r>
        <w:rPr>
          <w:rStyle w:val="Hyperlink"/>
          <w:noProof/>
        </w:rPr>
        <w:t>5</w:t>
      </w:r>
      <w:r w:rsidRPr="00E50FEB">
        <w:rPr>
          <w:rStyle w:val="Hyperlink"/>
          <w:noProof/>
        </w:rPr>
        <w:t>.</w:t>
      </w:r>
      <w:r>
        <w:rPr>
          <w:rFonts w:asciiTheme="minorHAnsi" w:eastAsiaTheme="minorEastAsia" w:hAnsiTheme="minorHAnsi" w:cstheme="minorBidi"/>
          <w:noProof/>
          <w:sz w:val="22"/>
          <w:szCs w:val="22"/>
          <w:lang w:val="vi-VN" w:eastAsia="vi-VN" w:bidi="ar-SA"/>
        </w:rPr>
        <w:tab/>
      </w:r>
      <w:r>
        <w:t>Quản lý các trường hợp ngoại lệ với các yêu cầu………………………</w:t>
      </w:r>
    </w:p>
    <w:p w14:paraId="595CFDA4" w14:textId="5F0B75B1" w:rsidR="00F03EB2" w:rsidRPr="006E478F" w:rsidRDefault="00F03EB2" w:rsidP="00F03EB2">
      <w:pPr>
        <w:ind w:firstLine="0"/>
        <w:rPr>
          <w:b/>
        </w:rPr>
      </w:pPr>
      <w:r>
        <w:rPr>
          <w:noProof/>
        </w:rPr>
        <w:fldChar w:fldCharType="end"/>
      </w:r>
      <w:r>
        <w:fldChar w:fldCharType="begin"/>
      </w:r>
      <w:r>
        <w:instrText xml:space="preserve"> HYPERLINK \l "_Toc106616959" </w:instrText>
      </w:r>
      <w:r>
        <w:fldChar w:fldCharType="separate"/>
      </w:r>
      <w:r w:rsidR="00060591">
        <w:rPr>
          <w:rStyle w:val="Hyperlink"/>
          <w:noProof/>
          <w:lang w:eastAsia="en-AU"/>
        </w:rPr>
        <w:t>1</w:t>
      </w:r>
      <w:r w:rsidRPr="00E50FEB">
        <w:rPr>
          <w:rStyle w:val="Hyperlink"/>
          <w:noProof/>
          <w:lang w:eastAsia="en-AU"/>
        </w:rPr>
        <w:t>.</w:t>
      </w:r>
      <w:r>
        <w:rPr>
          <w:rStyle w:val="Hyperlink"/>
          <w:noProof/>
          <w:lang w:eastAsia="en-AU"/>
        </w:rPr>
        <w:t>5</w:t>
      </w:r>
      <w:r w:rsidRPr="00E50FEB">
        <w:rPr>
          <w:rStyle w:val="Hyperlink"/>
          <w:noProof/>
          <w:lang w:eastAsia="en-AU"/>
        </w:rPr>
        <w:t>.</w:t>
      </w:r>
      <w:r>
        <w:rPr>
          <w:rFonts w:asciiTheme="minorHAnsi" w:eastAsiaTheme="minorEastAsia" w:hAnsiTheme="minorHAnsi" w:cstheme="minorBidi"/>
          <w:noProof/>
          <w:sz w:val="22"/>
          <w:szCs w:val="22"/>
          <w:lang w:val="vi-VN" w:eastAsia="vi-VN" w:bidi="ar-SA"/>
        </w:rPr>
        <w:tab/>
      </w:r>
      <w:r w:rsidRPr="006E478F">
        <w:rPr>
          <w:b/>
        </w:rPr>
        <w:t>Xây dựng một ứng dụng HTTP với</w:t>
      </w:r>
      <w:r>
        <w:rPr>
          <w:b/>
        </w:rPr>
        <w:t xml:space="preserve"> </w:t>
      </w:r>
      <w:r w:rsidRPr="006E478F">
        <w:rPr>
          <w:b/>
        </w:rPr>
        <w:t>http</w:t>
      </w:r>
      <w:r>
        <w:rPr>
          <w:b/>
        </w:rPr>
        <w:t>…………………………………</w:t>
      </w:r>
      <w:r w:rsidR="00C2309C">
        <w:rPr>
          <w:b/>
        </w:rPr>
        <w:t>…</w:t>
      </w:r>
    </w:p>
    <w:p w14:paraId="0506036F" w14:textId="5F7B5285" w:rsidR="00F03EB2" w:rsidRPr="006E478F" w:rsidRDefault="00F03EB2" w:rsidP="00F03EB2">
      <w:pPr>
        <w:ind w:firstLine="0"/>
        <w:rPr>
          <w:b/>
          <w:lang w:val="en-US"/>
        </w:rPr>
      </w:pPr>
      <w:r>
        <w:rPr>
          <w:noProof/>
        </w:rPr>
        <w:fldChar w:fldCharType="end"/>
      </w:r>
    </w:p>
    <w:p w14:paraId="55FDE602" w14:textId="3289C209" w:rsidR="00F03EB2" w:rsidRPr="006E478F" w:rsidRDefault="00F03EB2" w:rsidP="00F03EB2">
      <w:pPr>
        <w:ind w:firstLine="0"/>
        <w:rPr>
          <w:b/>
        </w:rPr>
      </w:pPr>
      <w:r>
        <w:fldChar w:fldCharType="begin"/>
      </w:r>
      <w:r>
        <w:instrText xml:space="preserve"> HYPERLINK \l "_Toc106616959" </w:instrText>
      </w:r>
      <w:r>
        <w:fldChar w:fldCharType="separate"/>
      </w:r>
      <w:r w:rsidR="00060591">
        <w:rPr>
          <w:rStyle w:val="Hyperlink"/>
          <w:noProof/>
          <w:lang w:eastAsia="en-AU"/>
        </w:rPr>
        <w:t>1</w:t>
      </w:r>
      <w:r w:rsidRPr="00E50FEB">
        <w:rPr>
          <w:rStyle w:val="Hyperlink"/>
          <w:noProof/>
          <w:lang w:eastAsia="en-AU"/>
        </w:rPr>
        <w:t>.</w:t>
      </w:r>
      <w:r>
        <w:rPr>
          <w:rStyle w:val="Hyperlink"/>
          <w:noProof/>
          <w:lang w:eastAsia="en-AU"/>
        </w:rPr>
        <w:t>6</w:t>
      </w:r>
      <w:r w:rsidRPr="00E50FEB">
        <w:rPr>
          <w:rStyle w:val="Hyperlink"/>
          <w:noProof/>
          <w:lang w:eastAsia="en-AU"/>
        </w:rPr>
        <w:t>.</w:t>
      </w:r>
      <w:r>
        <w:rPr>
          <w:rFonts w:asciiTheme="minorHAnsi" w:eastAsiaTheme="minorEastAsia" w:hAnsiTheme="minorHAnsi" w:cstheme="minorBidi"/>
          <w:noProof/>
          <w:sz w:val="22"/>
          <w:szCs w:val="22"/>
          <w:lang w:val="vi-VN" w:eastAsia="vi-VN" w:bidi="ar-SA"/>
        </w:rPr>
        <w:tab/>
      </w:r>
      <w:r w:rsidRPr="006E478F">
        <w:rPr>
          <w:b/>
        </w:rPr>
        <w:t>Cơ chế xác thực</w:t>
      </w:r>
      <w:r w:rsidR="008D2677">
        <w:rPr>
          <w:b/>
        </w:rPr>
        <w:t xml:space="preserve"> </w:t>
      </w:r>
      <w:r w:rsidRPr="006E478F">
        <w:rPr>
          <w:b/>
        </w:rPr>
        <w:t>với Python</w:t>
      </w:r>
      <w:r>
        <w:rPr>
          <w:b/>
        </w:rPr>
        <w:t xml:space="preserve"> ………………………………………………….</w:t>
      </w:r>
    </w:p>
    <w:p w14:paraId="520CF2E7" w14:textId="6BC6C0CD" w:rsidR="00F03EB2" w:rsidRPr="00582963" w:rsidRDefault="00F03EB2" w:rsidP="00582963">
      <w:pPr>
        <w:ind w:firstLine="0"/>
        <w:rPr>
          <w:b/>
          <w:lang w:val="en-US"/>
        </w:rPr>
      </w:pPr>
      <w:r>
        <w:rPr>
          <w:noProof/>
        </w:rPr>
        <w:fldChar w:fldCharType="end"/>
      </w:r>
    </w:p>
    <w:p w14:paraId="0E2AA66A" w14:textId="26FEAD16" w:rsidR="006E2B69" w:rsidRDefault="00B607B2">
      <w:pPr>
        <w:pStyle w:val="TOC1"/>
        <w:rPr>
          <w:rFonts w:asciiTheme="minorHAnsi" w:eastAsiaTheme="minorEastAsia" w:hAnsiTheme="minorHAnsi" w:cstheme="minorBidi"/>
          <w:b w:val="0"/>
          <w:noProof/>
          <w:sz w:val="22"/>
          <w:szCs w:val="22"/>
          <w:lang w:val="vi-VN" w:eastAsia="vi-VN" w:bidi="ar-SA"/>
        </w:rPr>
      </w:pPr>
      <w:hyperlink w:anchor="_Toc106616961" w:history="1">
        <w:r w:rsidR="006E2B69" w:rsidRPr="00E50FEB">
          <w:rPr>
            <w:rStyle w:val="Hyperlink"/>
            <w:noProof/>
          </w:rPr>
          <w:t xml:space="preserve">Chương </w:t>
        </w:r>
        <w:r w:rsidR="00060591">
          <w:rPr>
            <w:rStyle w:val="Hyperlink"/>
            <w:noProof/>
          </w:rPr>
          <w:t>2</w:t>
        </w:r>
        <w:r w:rsidR="006E2B69" w:rsidRPr="00E50FEB">
          <w:rPr>
            <w:rStyle w:val="Hyperlink"/>
            <w:noProof/>
          </w:rPr>
          <w:t>. Demo</w:t>
        </w:r>
        <w:r w:rsidR="006E2B69">
          <w:rPr>
            <w:noProof/>
            <w:webHidden/>
          </w:rPr>
          <w:tab/>
        </w:r>
      </w:hyperlink>
    </w:p>
    <w:p w14:paraId="153ED620" w14:textId="06CAA185" w:rsidR="006E2B69" w:rsidRDefault="00B607B2">
      <w:pPr>
        <w:pStyle w:val="TOC2"/>
        <w:tabs>
          <w:tab w:val="right" w:leader="dot" w:pos="9344"/>
        </w:tabs>
        <w:rPr>
          <w:rFonts w:asciiTheme="minorHAnsi" w:eastAsiaTheme="minorEastAsia" w:hAnsiTheme="minorHAnsi" w:cstheme="minorBidi"/>
          <w:noProof/>
          <w:sz w:val="22"/>
          <w:szCs w:val="22"/>
          <w:lang w:val="vi-VN" w:eastAsia="vi-VN" w:bidi="ar-SA"/>
        </w:rPr>
      </w:pPr>
      <w:hyperlink w:anchor="_Toc106616962" w:history="1">
        <w:r w:rsidR="00060591">
          <w:rPr>
            <w:rStyle w:val="Hyperlink"/>
            <w:noProof/>
          </w:rPr>
          <w:t>2</w:t>
        </w:r>
        <w:r w:rsidR="006E2B69" w:rsidRPr="00E50FEB">
          <w:rPr>
            <w:rStyle w:val="Hyperlink"/>
            <w:noProof/>
          </w:rPr>
          <w:t>.1.</w:t>
        </w:r>
        <w:r w:rsidR="006E2B69">
          <w:rPr>
            <w:rFonts w:asciiTheme="minorHAnsi" w:eastAsiaTheme="minorEastAsia" w:hAnsiTheme="minorHAnsi" w:cstheme="minorBidi"/>
            <w:noProof/>
            <w:sz w:val="22"/>
            <w:szCs w:val="22"/>
            <w:lang w:val="vi-VN" w:eastAsia="vi-VN" w:bidi="ar-SA"/>
          </w:rPr>
          <w:tab/>
        </w:r>
        <w:r w:rsidR="006E2B69" w:rsidRPr="00E50FEB">
          <w:rPr>
            <w:rStyle w:val="Hyperlink"/>
            <w:noProof/>
          </w:rPr>
          <w:t>Chuẩn bị</w:t>
        </w:r>
        <w:r w:rsidR="006E2B69">
          <w:rPr>
            <w:noProof/>
            <w:webHidden/>
          </w:rPr>
          <w:tab/>
        </w:r>
      </w:hyperlink>
    </w:p>
    <w:p w14:paraId="26A94425" w14:textId="5A264BD3" w:rsidR="006E2B69" w:rsidRDefault="00B607B2">
      <w:pPr>
        <w:pStyle w:val="TOC2"/>
        <w:tabs>
          <w:tab w:val="right" w:leader="dot" w:pos="9344"/>
        </w:tabs>
        <w:rPr>
          <w:rFonts w:asciiTheme="minorHAnsi" w:eastAsiaTheme="minorEastAsia" w:hAnsiTheme="minorHAnsi" w:cstheme="minorBidi"/>
          <w:noProof/>
          <w:sz w:val="22"/>
          <w:szCs w:val="22"/>
          <w:lang w:val="vi-VN" w:eastAsia="vi-VN" w:bidi="ar-SA"/>
        </w:rPr>
      </w:pPr>
      <w:hyperlink w:anchor="_Toc106616963" w:history="1">
        <w:r w:rsidR="00060591">
          <w:rPr>
            <w:rStyle w:val="Hyperlink"/>
            <w:noProof/>
          </w:rPr>
          <w:t>2</w:t>
        </w:r>
        <w:r w:rsidR="006E2B69" w:rsidRPr="00E50FEB">
          <w:rPr>
            <w:rStyle w:val="Hyperlink"/>
            <w:noProof/>
          </w:rPr>
          <w:t>.2.</w:t>
        </w:r>
        <w:r w:rsidR="006E2B69">
          <w:rPr>
            <w:rFonts w:asciiTheme="minorHAnsi" w:eastAsiaTheme="minorEastAsia" w:hAnsiTheme="minorHAnsi" w:cstheme="minorBidi"/>
            <w:noProof/>
            <w:sz w:val="22"/>
            <w:szCs w:val="22"/>
            <w:lang w:val="vi-VN" w:eastAsia="vi-VN" w:bidi="ar-SA"/>
          </w:rPr>
          <w:tab/>
        </w:r>
        <w:r w:rsidR="006E2B69" w:rsidRPr="00E50FEB">
          <w:rPr>
            <w:rStyle w:val="Hyperlink"/>
            <w:noProof/>
          </w:rPr>
          <w:t>Quy trình thực hiện.</w:t>
        </w:r>
        <w:r w:rsidR="006E2B69">
          <w:rPr>
            <w:noProof/>
            <w:webHidden/>
          </w:rPr>
          <w:tab/>
        </w:r>
      </w:hyperlink>
    </w:p>
    <w:p w14:paraId="46A813F6" w14:textId="4289C997" w:rsidR="006E2B69" w:rsidRDefault="00B607B2">
      <w:pPr>
        <w:pStyle w:val="TOC1"/>
        <w:rPr>
          <w:rFonts w:asciiTheme="minorHAnsi" w:eastAsiaTheme="minorEastAsia" w:hAnsiTheme="minorHAnsi" w:cstheme="minorBidi"/>
          <w:b w:val="0"/>
          <w:noProof/>
          <w:sz w:val="22"/>
          <w:szCs w:val="22"/>
          <w:lang w:val="vi-VN" w:eastAsia="vi-VN" w:bidi="ar-SA"/>
        </w:rPr>
      </w:pPr>
      <w:hyperlink w:anchor="_Toc106616964" w:history="1">
        <w:r w:rsidR="006E2B69" w:rsidRPr="00E50FEB">
          <w:rPr>
            <w:rStyle w:val="Hyperlink"/>
            <w:noProof/>
          </w:rPr>
          <w:t>Kết luận</w:t>
        </w:r>
        <w:r w:rsidR="006E2B69">
          <w:rPr>
            <w:noProof/>
            <w:webHidden/>
          </w:rPr>
          <w:tab/>
        </w:r>
      </w:hyperlink>
    </w:p>
    <w:p w14:paraId="39129A03" w14:textId="669A24FC" w:rsidR="006E2B69" w:rsidRDefault="00B607B2">
      <w:pPr>
        <w:pStyle w:val="TOC1"/>
        <w:rPr>
          <w:rFonts w:asciiTheme="minorHAnsi" w:eastAsiaTheme="minorEastAsia" w:hAnsiTheme="minorHAnsi" w:cstheme="minorBidi"/>
          <w:b w:val="0"/>
          <w:noProof/>
          <w:sz w:val="22"/>
          <w:szCs w:val="22"/>
          <w:lang w:val="vi-VN" w:eastAsia="vi-VN" w:bidi="ar-SA"/>
        </w:rPr>
      </w:pPr>
      <w:hyperlink w:anchor="_Toc106616965" w:history="1">
        <w:r w:rsidR="006E2B69" w:rsidRPr="00E50FEB">
          <w:rPr>
            <w:rStyle w:val="Hyperlink"/>
            <w:noProof/>
            <w:lang w:val="en-US"/>
          </w:rPr>
          <w:t>Tài liệu tham khảo</w:t>
        </w:r>
        <w:r w:rsidR="006E2B69">
          <w:rPr>
            <w:noProof/>
            <w:webHidden/>
          </w:rPr>
          <w:tab/>
        </w:r>
      </w:hyperlink>
    </w:p>
    <w:p w14:paraId="010174ED" w14:textId="1FD15C9F" w:rsidR="00AC1A1D" w:rsidRDefault="00AC1A1D" w:rsidP="00AC1A1D">
      <w:r>
        <w:fldChar w:fldCharType="end"/>
      </w:r>
    </w:p>
    <w:p w14:paraId="4332FF2A" w14:textId="56B6BA4F" w:rsidR="00BA1B86" w:rsidRDefault="00BA1B86" w:rsidP="006E478F">
      <w:pPr>
        <w:pStyle w:val="TableofFigures"/>
        <w:tabs>
          <w:tab w:val="right" w:leader="dot" w:pos="9344"/>
        </w:tabs>
        <w:rPr>
          <w:rFonts w:asciiTheme="minorHAnsi" w:eastAsiaTheme="minorEastAsia" w:hAnsiTheme="minorHAnsi" w:cstheme="minorBidi"/>
          <w:noProof/>
          <w:sz w:val="22"/>
          <w:szCs w:val="22"/>
          <w:lang w:val="vi-VN" w:eastAsia="vi-VN" w:bidi="ar-SA"/>
        </w:rPr>
      </w:pPr>
      <w:r>
        <w:rPr>
          <w:lang w:eastAsia="en-AU"/>
        </w:rPr>
        <w:fldChar w:fldCharType="begin"/>
      </w:r>
      <w:r>
        <w:rPr>
          <w:lang w:eastAsia="en-AU"/>
        </w:rPr>
        <w:instrText xml:space="preserve"> TOC \h \z \c "Hình" </w:instrText>
      </w:r>
      <w:r>
        <w:rPr>
          <w:lang w:eastAsia="en-AU"/>
        </w:rPr>
        <w:fldChar w:fldCharType="separate"/>
      </w:r>
    </w:p>
    <w:p w14:paraId="1DB491D9" w14:textId="77777777" w:rsidR="00C170D2" w:rsidRPr="00C170D2" w:rsidRDefault="00BA1B86" w:rsidP="00C170D2">
      <w:pPr>
        <w:rPr>
          <w:lang w:eastAsia="en-AU"/>
        </w:rPr>
      </w:pPr>
      <w:r>
        <w:rPr>
          <w:lang w:eastAsia="en-AU"/>
        </w:rPr>
        <w:fldChar w:fldCharType="end"/>
      </w:r>
    </w:p>
    <w:p w14:paraId="6EAB083C" w14:textId="77777777" w:rsidR="000F6797" w:rsidRDefault="000F6797" w:rsidP="006E7695">
      <w:pPr>
        <w:pStyle w:val="UH1"/>
      </w:pPr>
      <w:bookmarkStart w:id="0" w:name="_Toc452402264"/>
      <w:bookmarkStart w:id="1" w:name="_Toc106616940"/>
      <w:r>
        <w:lastRenderedPageBreak/>
        <w:t>Lời cảm ơn</w:t>
      </w:r>
      <w:bookmarkEnd w:id="0"/>
      <w:bookmarkEnd w:id="1"/>
    </w:p>
    <w:p w14:paraId="3267C748" w14:textId="6EE3BE79" w:rsidR="000F6797" w:rsidRDefault="000F6797" w:rsidP="00AA514B">
      <w:pPr>
        <w:rPr>
          <w:lang w:eastAsia="en-AU"/>
        </w:rPr>
      </w:pPr>
      <w:r>
        <w:rPr>
          <w:lang w:eastAsia="en-AU"/>
        </w:rPr>
        <w:t xml:space="preserve">Trong quá trình thực hiện </w:t>
      </w:r>
      <w:r w:rsidR="00F3766C">
        <w:rPr>
          <w:lang w:eastAsia="en-AU"/>
        </w:rPr>
        <w:t xml:space="preserve">bài tập lớn </w:t>
      </w:r>
      <w:r>
        <w:rPr>
          <w:lang w:eastAsia="en-AU"/>
        </w:rPr>
        <w:t xml:space="preserve">này, </w:t>
      </w:r>
      <w:r w:rsidR="00F3766C">
        <w:rPr>
          <w:lang w:eastAsia="en-AU"/>
        </w:rPr>
        <w:t>nhóm</w:t>
      </w:r>
      <w:r>
        <w:rPr>
          <w:lang w:eastAsia="en-AU"/>
        </w:rPr>
        <w:t xml:space="preserve"> đã nhận được sự giúp đỡ tận tình của </w:t>
      </w:r>
      <w:r w:rsidR="00F3766C">
        <w:rPr>
          <w:lang w:eastAsia="en-AU"/>
        </w:rPr>
        <w:t xml:space="preserve">giảng viên </w:t>
      </w:r>
      <w:r>
        <w:rPr>
          <w:lang w:eastAsia="en-AU"/>
        </w:rPr>
        <w:t>hướng dẫn là T</w:t>
      </w:r>
      <w:r w:rsidR="00F3766C">
        <w:rPr>
          <w:lang w:eastAsia="en-AU"/>
        </w:rPr>
        <w:t>h</w:t>
      </w:r>
      <w:r>
        <w:rPr>
          <w:lang w:eastAsia="en-AU"/>
        </w:rPr>
        <w:t xml:space="preserve">S. </w:t>
      </w:r>
      <w:r w:rsidR="00AA514B">
        <w:rPr>
          <w:lang w:eastAsia="en-AU"/>
        </w:rPr>
        <w:t>Đặng Xuân Bảo</w:t>
      </w:r>
      <w:r>
        <w:rPr>
          <w:lang w:eastAsia="en-AU"/>
        </w:rPr>
        <w:t xml:space="preserve"> – Giảng viên Khoa An toàn thông tin Học viện Kỹ thuật Mật mã</w:t>
      </w:r>
      <w:r w:rsidR="00F3766C">
        <w:rPr>
          <w:lang w:eastAsia="en-AU"/>
        </w:rPr>
        <w:t>. Nhóm</w:t>
      </w:r>
      <w:r w:rsidR="00B76FF0">
        <w:rPr>
          <w:lang w:eastAsia="en-AU"/>
        </w:rPr>
        <w:t xml:space="preserve"> cảm ơn </w:t>
      </w:r>
      <w:r w:rsidR="00F3766C">
        <w:rPr>
          <w:lang w:eastAsia="en-AU"/>
        </w:rPr>
        <w:t xml:space="preserve">thầy và sự cố gắng của các thành viên trong nhóm để </w:t>
      </w:r>
      <w:r w:rsidR="00B76FF0">
        <w:rPr>
          <w:lang w:eastAsia="en-AU"/>
        </w:rPr>
        <w:t xml:space="preserve">hoàn thành </w:t>
      </w:r>
      <w:r w:rsidR="00F3766C">
        <w:rPr>
          <w:lang w:eastAsia="en-AU"/>
        </w:rPr>
        <w:t>bài tập lớn này</w:t>
      </w:r>
      <w:r w:rsidR="00B76FF0">
        <w:rPr>
          <w:lang w:eastAsia="en-AU"/>
        </w:rPr>
        <w:t>!</w:t>
      </w:r>
    </w:p>
    <w:tbl>
      <w:tblPr>
        <w:tblW w:w="0" w:type="auto"/>
        <w:tblCellMar>
          <w:left w:w="0" w:type="dxa"/>
          <w:right w:w="0" w:type="dxa"/>
        </w:tblCellMar>
        <w:tblLook w:val="04A0" w:firstRow="1" w:lastRow="0" w:firstColumn="1" w:lastColumn="0" w:noHBand="0" w:noVBand="1"/>
      </w:tblPr>
      <w:tblGrid>
        <w:gridCol w:w="3544"/>
        <w:gridCol w:w="5810"/>
      </w:tblGrid>
      <w:tr w:rsidR="00B76FF0" w14:paraId="5069D916" w14:textId="77777777" w:rsidTr="00340958">
        <w:tc>
          <w:tcPr>
            <w:tcW w:w="3544" w:type="dxa"/>
            <w:shd w:val="clear" w:color="auto" w:fill="auto"/>
          </w:tcPr>
          <w:p w14:paraId="5254D4C5" w14:textId="77777777" w:rsidR="00B76FF0" w:rsidRDefault="00B76FF0" w:rsidP="00EE1BD3">
            <w:pPr>
              <w:pStyle w:val="Table-Center"/>
            </w:pPr>
          </w:p>
        </w:tc>
        <w:tc>
          <w:tcPr>
            <w:tcW w:w="5810" w:type="dxa"/>
            <w:shd w:val="clear" w:color="auto" w:fill="auto"/>
          </w:tcPr>
          <w:p w14:paraId="1B736B93" w14:textId="77777777" w:rsidR="00B76FF0" w:rsidRPr="00F3766C" w:rsidRDefault="00F3766C" w:rsidP="00F3766C">
            <w:pPr>
              <w:pStyle w:val="Table-Center"/>
              <w:rPr>
                <w:b/>
                <w:bCs/>
                <w:sz w:val="24"/>
                <w:szCs w:val="24"/>
              </w:rPr>
            </w:pPr>
            <w:r w:rsidRPr="00F3766C">
              <w:rPr>
                <w:rStyle w:val="Strong"/>
                <w:sz w:val="24"/>
                <w:szCs w:val="24"/>
              </w:rPr>
              <w:t xml:space="preserve">NHÓM </w:t>
            </w:r>
            <w:r w:rsidR="009447E5" w:rsidRPr="00F3766C">
              <w:rPr>
                <w:rStyle w:val="Strong"/>
                <w:sz w:val="24"/>
                <w:szCs w:val="24"/>
              </w:rPr>
              <w:t xml:space="preserve">SINH VIÊN THỰC HIỆN </w:t>
            </w:r>
            <w:r w:rsidRPr="00F3766C">
              <w:rPr>
                <w:rStyle w:val="Strong"/>
                <w:sz w:val="24"/>
                <w:szCs w:val="24"/>
              </w:rPr>
              <w:t>BÀI TẬP LỚN</w:t>
            </w:r>
          </w:p>
          <w:p w14:paraId="7F65D05F" w14:textId="77777777" w:rsidR="000C7553" w:rsidRDefault="000C7553" w:rsidP="000C7553">
            <w:pPr>
              <w:pStyle w:val="TrangBa"/>
              <w:ind w:left="1418"/>
              <w:jc w:val="left"/>
              <w:rPr>
                <w:b/>
              </w:rPr>
            </w:pPr>
            <w:r>
              <w:rPr>
                <w:b/>
              </w:rPr>
              <w:t>Phạm Đức Mạnh</w:t>
            </w:r>
          </w:p>
          <w:p w14:paraId="7FF7D806" w14:textId="77777777" w:rsidR="000C7553" w:rsidRDefault="000C7553" w:rsidP="000C7553">
            <w:pPr>
              <w:pStyle w:val="TrangBa"/>
              <w:ind w:left="1418"/>
              <w:jc w:val="left"/>
              <w:rPr>
                <w:b/>
              </w:rPr>
            </w:pPr>
            <w:r>
              <w:rPr>
                <w:b/>
              </w:rPr>
              <w:t>Trần Hữu Đức</w:t>
            </w:r>
          </w:p>
          <w:p w14:paraId="622766C6" w14:textId="77777777" w:rsidR="000C7553" w:rsidRDefault="000C7553" w:rsidP="000C7553">
            <w:pPr>
              <w:pStyle w:val="TrangBa"/>
              <w:ind w:left="1418"/>
              <w:jc w:val="left"/>
              <w:rPr>
                <w:b/>
              </w:rPr>
            </w:pPr>
            <w:r>
              <w:rPr>
                <w:b/>
              </w:rPr>
              <w:t>Nguyễn Võ Xuân Hùng</w:t>
            </w:r>
          </w:p>
          <w:p w14:paraId="1C9E98DE" w14:textId="77777777" w:rsidR="000C7553" w:rsidRDefault="000C7553" w:rsidP="000C7553">
            <w:pPr>
              <w:pStyle w:val="TrangBa"/>
              <w:ind w:left="1418"/>
              <w:jc w:val="left"/>
              <w:rPr>
                <w:b/>
              </w:rPr>
            </w:pPr>
            <w:r>
              <w:rPr>
                <w:b/>
              </w:rPr>
              <w:t>Nguyễn Trường Giang Huy</w:t>
            </w:r>
          </w:p>
          <w:p w14:paraId="0B5B3573" w14:textId="77777777" w:rsidR="000C7553" w:rsidRPr="00117DE0" w:rsidRDefault="000C7553" w:rsidP="000C7553">
            <w:pPr>
              <w:pStyle w:val="TrangBa"/>
              <w:ind w:left="1418"/>
              <w:jc w:val="left"/>
              <w:rPr>
                <w:b/>
              </w:rPr>
            </w:pPr>
            <w:r>
              <w:rPr>
                <w:b/>
              </w:rPr>
              <w:t>Đặng Thu Thảo</w:t>
            </w:r>
          </w:p>
          <w:p w14:paraId="2A0301D4" w14:textId="25F9E8D4" w:rsidR="00F3766C" w:rsidRPr="00B91861" w:rsidRDefault="00F3766C" w:rsidP="00FB5582">
            <w:pPr>
              <w:pStyle w:val="TrangBa"/>
              <w:ind w:left="1418"/>
              <w:jc w:val="left"/>
            </w:pPr>
          </w:p>
        </w:tc>
      </w:tr>
    </w:tbl>
    <w:p w14:paraId="07BA0E3E" w14:textId="77777777" w:rsidR="00B76FF0" w:rsidRPr="000F6797" w:rsidRDefault="00B76FF0" w:rsidP="000F6797">
      <w:pPr>
        <w:rPr>
          <w:lang w:eastAsia="en-AU"/>
        </w:rPr>
      </w:pPr>
    </w:p>
    <w:p w14:paraId="07C10D8F" w14:textId="77777777" w:rsidR="006E7695" w:rsidRDefault="006E7695" w:rsidP="006E7695">
      <w:pPr>
        <w:pStyle w:val="UH1"/>
      </w:pPr>
      <w:bookmarkStart w:id="2" w:name="_Toc452402265"/>
      <w:bookmarkStart w:id="3" w:name="_Toc106616941"/>
      <w:r>
        <w:lastRenderedPageBreak/>
        <w:t>Lời nói đầu</w:t>
      </w:r>
      <w:bookmarkEnd w:id="2"/>
      <w:bookmarkEnd w:id="3"/>
    </w:p>
    <w:p w14:paraId="34EFAE2A" w14:textId="428FF06D" w:rsidR="00EC16E7" w:rsidRDefault="00AA514B" w:rsidP="001C3735">
      <w:pPr>
        <w:rPr>
          <w:lang w:eastAsia="en-AU"/>
        </w:rPr>
      </w:pPr>
      <w:r>
        <w:rPr>
          <w:lang w:eastAsia="en-AU"/>
        </w:rPr>
        <w:t xml:space="preserve">Trong bài tập nghiên cứu này, chúng em đã xem xét http.client, urllib.request, các yêu cầu và Mô-đun httpx để xây dựng máy khách HTTP. Mô-đun yêu cầu là một công cụ rất hữu ích nếu muốn sử dụng các điểm cuối API từ ứng dụng Python của mình. </w:t>
      </w:r>
      <w:r w:rsidR="00F03EB2">
        <w:rPr>
          <w:lang w:eastAsia="en-AU"/>
        </w:rPr>
        <w:t>C</w:t>
      </w:r>
      <w:r>
        <w:rPr>
          <w:lang w:eastAsia="en-AU"/>
        </w:rPr>
        <w:t xml:space="preserve">húng em đã xem xét các cơ chế xác thực chính và cách triển khai chúng với mô-đun yêu cầu. </w:t>
      </w:r>
      <w:r w:rsidR="00F03EB2">
        <w:rPr>
          <w:lang w:eastAsia="en-AU"/>
        </w:rPr>
        <w:t xml:space="preserve">Điều </w:t>
      </w:r>
      <w:r w:rsidR="00FB5582" w:rsidRPr="00FB5582">
        <w:rPr>
          <w:lang w:eastAsia="en-AU"/>
        </w:rPr>
        <w:t>này sẽ hữu ích cho các nhà phát triển như</w:t>
      </w:r>
      <w:r w:rsidR="00FB5582">
        <w:rPr>
          <w:lang w:eastAsia="en-AU"/>
        </w:rPr>
        <w:t xml:space="preserve"> lúc</w:t>
      </w:r>
      <w:r w:rsidR="00FB5582" w:rsidRPr="00FB5582">
        <w:rPr>
          <w:lang w:eastAsia="en-AU"/>
        </w:rPr>
        <w:t xml:space="preserve"> có nhiều lựa chọn thay thế khác nhau khi cần sử dụng một mô-đun giúp đưa ra yêu cầu đối với dịch vụ web hoặc API REST dễ dàng hơn.</w:t>
      </w:r>
      <w:r w:rsidR="001C3735" w:rsidRPr="001C3735">
        <w:rPr>
          <w:lang w:eastAsia="en-AU"/>
        </w:rPr>
        <w:t xml:space="preserve"> </w:t>
      </w:r>
    </w:p>
    <w:tbl>
      <w:tblPr>
        <w:tblW w:w="0" w:type="auto"/>
        <w:tblCellMar>
          <w:left w:w="0" w:type="dxa"/>
          <w:right w:w="0" w:type="dxa"/>
        </w:tblCellMar>
        <w:tblLook w:val="04A0" w:firstRow="1" w:lastRow="0" w:firstColumn="1" w:lastColumn="0" w:noHBand="0" w:noVBand="1"/>
      </w:tblPr>
      <w:tblGrid>
        <w:gridCol w:w="3544"/>
        <w:gridCol w:w="5810"/>
      </w:tblGrid>
      <w:tr w:rsidR="00B76FF0" w14:paraId="05909850" w14:textId="77777777" w:rsidTr="00340958">
        <w:tc>
          <w:tcPr>
            <w:tcW w:w="3544" w:type="dxa"/>
            <w:shd w:val="clear" w:color="auto" w:fill="auto"/>
          </w:tcPr>
          <w:p w14:paraId="69F948F6" w14:textId="77777777" w:rsidR="00B76FF0" w:rsidRDefault="00B76FF0" w:rsidP="00EE1BD3">
            <w:pPr>
              <w:pStyle w:val="Table-Center"/>
            </w:pPr>
          </w:p>
        </w:tc>
        <w:tc>
          <w:tcPr>
            <w:tcW w:w="5810" w:type="dxa"/>
            <w:shd w:val="clear" w:color="auto" w:fill="auto"/>
          </w:tcPr>
          <w:p w14:paraId="1B70FF0E" w14:textId="77777777" w:rsidR="00B76FF0" w:rsidRPr="00D70970" w:rsidRDefault="004B360B" w:rsidP="00EE1BD3">
            <w:pPr>
              <w:pStyle w:val="Table-Center"/>
              <w:rPr>
                <w:rStyle w:val="Strong"/>
              </w:rPr>
            </w:pPr>
            <w:r>
              <w:rPr>
                <w:rStyle w:val="Strong"/>
              </w:rPr>
              <w:t xml:space="preserve">NHÓM </w:t>
            </w:r>
            <w:r w:rsidR="00D70970" w:rsidRPr="00D70970">
              <w:rPr>
                <w:rStyle w:val="Strong"/>
              </w:rPr>
              <w:t>SINH VIÊN</w:t>
            </w:r>
            <w:r w:rsidR="009447E5">
              <w:rPr>
                <w:rStyle w:val="Strong"/>
              </w:rPr>
              <w:t xml:space="preserve"> THỰC HIỆN</w:t>
            </w:r>
          </w:p>
          <w:p w14:paraId="62047EB7" w14:textId="77777777" w:rsidR="000C7553" w:rsidRDefault="000C7553" w:rsidP="000C7553">
            <w:pPr>
              <w:pStyle w:val="TrangBa"/>
              <w:ind w:left="1418"/>
              <w:jc w:val="left"/>
              <w:rPr>
                <w:b/>
              </w:rPr>
            </w:pPr>
            <w:r>
              <w:rPr>
                <w:b/>
              </w:rPr>
              <w:t>Phạm Đức Mạnh</w:t>
            </w:r>
          </w:p>
          <w:p w14:paraId="617E2964" w14:textId="77777777" w:rsidR="000C7553" w:rsidRDefault="000C7553" w:rsidP="000C7553">
            <w:pPr>
              <w:pStyle w:val="TrangBa"/>
              <w:ind w:left="1418"/>
              <w:jc w:val="left"/>
              <w:rPr>
                <w:b/>
              </w:rPr>
            </w:pPr>
            <w:r>
              <w:rPr>
                <w:b/>
              </w:rPr>
              <w:t>Trần Hữu Đức</w:t>
            </w:r>
          </w:p>
          <w:p w14:paraId="4006D0BF" w14:textId="77777777" w:rsidR="000C7553" w:rsidRDefault="000C7553" w:rsidP="000C7553">
            <w:pPr>
              <w:pStyle w:val="TrangBa"/>
              <w:ind w:left="1418"/>
              <w:jc w:val="left"/>
              <w:rPr>
                <w:b/>
              </w:rPr>
            </w:pPr>
            <w:r>
              <w:rPr>
                <w:b/>
              </w:rPr>
              <w:t>Nguyễn Võ Xuân Hùng</w:t>
            </w:r>
          </w:p>
          <w:p w14:paraId="60830D0C" w14:textId="77777777" w:rsidR="000C7553" w:rsidRDefault="000C7553" w:rsidP="000C7553">
            <w:pPr>
              <w:pStyle w:val="TrangBa"/>
              <w:ind w:left="1418"/>
              <w:jc w:val="left"/>
              <w:rPr>
                <w:b/>
              </w:rPr>
            </w:pPr>
            <w:r>
              <w:rPr>
                <w:b/>
              </w:rPr>
              <w:t>Nguyễn Trường Giang Huy</w:t>
            </w:r>
          </w:p>
          <w:p w14:paraId="1E986126" w14:textId="77777777" w:rsidR="000C7553" w:rsidRPr="00117DE0" w:rsidRDefault="000C7553" w:rsidP="000C7553">
            <w:pPr>
              <w:pStyle w:val="TrangBa"/>
              <w:ind w:left="1418"/>
              <w:jc w:val="left"/>
              <w:rPr>
                <w:b/>
              </w:rPr>
            </w:pPr>
            <w:r>
              <w:rPr>
                <w:b/>
              </w:rPr>
              <w:t>Đặng Thu Thảo</w:t>
            </w:r>
          </w:p>
          <w:p w14:paraId="6B6E67CA" w14:textId="01A2EA55" w:rsidR="00B76FF0" w:rsidRPr="00B91861" w:rsidRDefault="00B76FF0" w:rsidP="00FB5582">
            <w:pPr>
              <w:pStyle w:val="TrangBa"/>
              <w:ind w:left="1418"/>
              <w:jc w:val="left"/>
            </w:pPr>
          </w:p>
        </w:tc>
      </w:tr>
      <w:tr w:rsidR="00B15614" w14:paraId="5148C6B9" w14:textId="77777777" w:rsidTr="00340958">
        <w:tc>
          <w:tcPr>
            <w:tcW w:w="3544" w:type="dxa"/>
            <w:shd w:val="clear" w:color="auto" w:fill="auto"/>
          </w:tcPr>
          <w:p w14:paraId="172FE625" w14:textId="77777777" w:rsidR="00B15614" w:rsidRDefault="00B15614" w:rsidP="00EE1BD3">
            <w:pPr>
              <w:pStyle w:val="Table-Center"/>
            </w:pPr>
          </w:p>
        </w:tc>
        <w:tc>
          <w:tcPr>
            <w:tcW w:w="5810" w:type="dxa"/>
            <w:shd w:val="clear" w:color="auto" w:fill="auto"/>
          </w:tcPr>
          <w:p w14:paraId="239CCBF2" w14:textId="77777777" w:rsidR="00B15614" w:rsidRDefault="00B15614" w:rsidP="00EE1BD3">
            <w:pPr>
              <w:pStyle w:val="Table-Center"/>
              <w:rPr>
                <w:rStyle w:val="Strong"/>
              </w:rPr>
            </w:pPr>
          </w:p>
        </w:tc>
      </w:tr>
    </w:tbl>
    <w:p w14:paraId="6FFC8FCE" w14:textId="77777777" w:rsidR="009E5B3F" w:rsidRDefault="009E5B3F" w:rsidP="00EC16E7">
      <w:pPr>
        <w:rPr>
          <w:lang w:eastAsia="en-AU"/>
        </w:rPr>
      </w:pPr>
    </w:p>
    <w:p w14:paraId="4725C18E" w14:textId="77777777" w:rsidR="007019FB" w:rsidRDefault="007019FB" w:rsidP="00EC16E7">
      <w:pPr>
        <w:rPr>
          <w:lang w:eastAsia="en-AU"/>
        </w:rPr>
        <w:sectPr w:rsidR="007019FB" w:rsidSect="009E1B34">
          <w:footerReference w:type="default" r:id="rId10"/>
          <w:footerReference w:type="first" r:id="rId11"/>
          <w:type w:val="continuous"/>
          <w:pgSz w:w="11906" w:h="16838"/>
          <w:pgMar w:top="1134" w:right="851" w:bottom="1134" w:left="1701" w:header="709" w:footer="709" w:gutter="0"/>
          <w:pgNumType w:fmt="lowerRoman" w:start="1"/>
          <w:cols w:space="708"/>
          <w:docGrid w:linePitch="381"/>
        </w:sectPr>
      </w:pPr>
    </w:p>
    <w:p w14:paraId="105CF258" w14:textId="3B50680C" w:rsidR="00582963" w:rsidRDefault="00582963" w:rsidP="00582963">
      <w:pPr>
        <w:ind w:firstLine="0"/>
        <w:jc w:val="center"/>
        <w:rPr>
          <w:b/>
          <w:lang w:eastAsia="en-AU"/>
        </w:rPr>
      </w:pPr>
      <w:r w:rsidRPr="00582963">
        <w:rPr>
          <w:b/>
          <w:lang w:eastAsia="en-AU"/>
        </w:rPr>
        <w:lastRenderedPageBreak/>
        <w:t xml:space="preserve">Chương </w:t>
      </w:r>
      <w:r w:rsidR="00060591">
        <w:rPr>
          <w:b/>
          <w:lang w:eastAsia="en-AU"/>
        </w:rPr>
        <w:t>1</w:t>
      </w:r>
      <w:r w:rsidRPr="00582963">
        <w:rPr>
          <w:b/>
          <w:lang w:eastAsia="en-AU"/>
        </w:rPr>
        <w:t>. HTTP PROGRAMMING</w:t>
      </w:r>
    </w:p>
    <w:bookmarkStart w:id="4" w:name="_Toc106616949"/>
    <w:p w14:paraId="388B1111" w14:textId="79A854E2" w:rsidR="00582963" w:rsidRPr="006E478F" w:rsidRDefault="00582963" w:rsidP="00582963">
      <w:pPr>
        <w:ind w:firstLine="0"/>
        <w:rPr>
          <w:b/>
        </w:rPr>
      </w:pPr>
      <w:r>
        <w:fldChar w:fldCharType="begin"/>
      </w:r>
      <w:r>
        <w:instrText xml:space="preserve"> HYPERLINK \l "_Toc106616950" </w:instrText>
      </w:r>
      <w:r>
        <w:fldChar w:fldCharType="separate"/>
      </w:r>
      <w:r w:rsidRPr="00E50FEB">
        <w:rPr>
          <w:rStyle w:val="Hyperlink"/>
          <w:noProof/>
        </w:rPr>
        <w:t>2.1.</w:t>
      </w:r>
      <w:r>
        <w:rPr>
          <w:rFonts w:asciiTheme="minorHAnsi" w:eastAsiaTheme="minorEastAsia" w:hAnsiTheme="minorHAnsi" w:cstheme="minorBidi"/>
          <w:noProof/>
          <w:sz w:val="22"/>
          <w:szCs w:val="22"/>
          <w:lang w:val="vi-VN" w:eastAsia="vi-VN" w:bidi="ar-SA"/>
        </w:rPr>
        <w:tab/>
      </w:r>
      <w:r w:rsidRPr="006E478F">
        <w:rPr>
          <w:b/>
        </w:rPr>
        <w:t xml:space="preserve">Giới thiệu giao thức </w:t>
      </w:r>
      <w:r>
        <w:rPr>
          <w:b/>
        </w:rPr>
        <w:t>HTTP</w:t>
      </w:r>
      <w:r>
        <w:rPr>
          <w:noProof/>
        </w:rPr>
        <w:fldChar w:fldCharType="end"/>
      </w:r>
      <w:r>
        <w:rPr>
          <w:noProof/>
        </w:rPr>
        <w:t xml:space="preserve"> </w:t>
      </w:r>
    </w:p>
    <w:p w14:paraId="4A1A9BC8" w14:textId="49CD5078" w:rsidR="00582963" w:rsidRDefault="00B607B2" w:rsidP="00060591">
      <w:pPr>
        <w:pStyle w:val="TOC3"/>
        <w:rPr>
          <w:noProof/>
        </w:rPr>
      </w:pPr>
      <w:hyperlink w:anchor="_Toc106616951" w:history="1">
        <w:r w:rsidR="00582963" w:rsidRPr="00E50FEB">
          <w:rPr>
            <w:rStyle w:val="Hyperlink"/>
            <w:noProof/>
          </w:rPr>
          <w:t>2.1.1.</w:t>
        </w:r>
        <w:r w:rsidR="00582963">
          <w:rPr>
            <w:rFonts w:asciiTheme="minorHAnsi" w:eastAsiaTheme="minorEastAsia" w:hAnsiTheme="minorHAnsi" w:cstheme="minorBidi"/>
            <w:noProof/>
            <w:sz w:val="22"/>
            <w:szCs w:val="22"/>
            <w:lang w:val="vi-VN" w:eastAsia="vi-VN" w:bidi="ar-SA"/>
          </w:rPr>
          <w:tab/>
        </w:r>
        <w:r w:rsidR="00582963" w:rsidRPr="00D4281A">
          <w:rPr>
            <w:rStyle w:val="Hyperlink"/>
            <w:noProof/>
            <w:highlight w:val="yellow"/>
          </w:rPr>
          <w:t>Khái niệm</w:t>
        </w:r>
        <w:r w:rsidR="00582963">
          <w:rPr>
            <w:rStyle w:val="Hyperlink"/>
            <w:noProof/>
          </w:rPr>
          <w:t xml:space="preserve"> </w:t>
        </w:r>
      </w:hyperlink>
    </w:p>
    <w:p w14:paraId="12FEBF80" w14:textId="77777777" w:rsidR="00060591" w:rsidRDefault="00582963" w:rsidP="00060591">
      <w:pPr>
        <w:pStyle w:val="TOC3"/>
        <w:spacing w:line="276" w:lineRule="auto"/>
        <w:rPr>
          <w:i w:val="0"/>
        </w:rPr>
      </w:pPr>
      <w:r w:rsidRPr="00060591">
        <w:rPr>
          <w:i w:val="0"/>
        </w:rPr>
        <w:t>HTTP là một giao thức lớp ứng dụng xác định các quy tắc mà</w:t>
      </w:r>
      <w:r w:rsidR="008D2677" w:rsidRPr="00060591">
        <w:rPr>
          <w:i w:val="0"/>
        </w:rPr>
        <w:t xml:space="preserve"> </w:t>
      </w:r>
      <w:r w:rsidRPr="00060591">
        <w:rPr>
          <w:i w:val="0"/>
        </w:rPr>
        <w:t xml:space="preserve">máy </w:t>
      </w:r>
    </w:p>
    <w:p w14:paraId="1B60FEF5" w14:textId="77777777" w:rsidR="00060591" w:rsidRPr="00060591" w:rsidRDefault="00582963" w:rsidP="00060591">
      <w:pPr>
        <w:pStyle w:val="TOC3"/>
        <w:spacing w:line="276" w:lineRule="auto"/>
        <w:ind w:left="567" w:firstLine="0"/>
        <w:rPr>
          <w:i w:val="0"/>
        </w:rPr>
      </w:pPr>
      <w:r w:rsidRPr="00060591">
        <w:rPr>
          <w:i w:val="0"/>
        </w:rPr>
        <w:t>khách, proxy và</w:t>
      </w:r>
      <w:r w:rsidR="00060591">
        <w:rPr>
          <w:i w:val="0"/>
        </w:rPr>
        <w:t xml:space="preserve"> </w:t>
      </w:r>
      <w:r w:rsidR="00060591" w:rsidRPr="00060591">
        <w:rPr>
          <w:i w:val="0"/>
        </w:rPr>
        <w:t>máy chủ cần theo dõi để trao đổi thông tin. Về cơ bản, nó bao gồm hai yếu tố:</w:t>
      </w:r>
    </w:p>
    <w:p w14:paraId="57E0C0C0" w14:textId="3C79A06C" w:rsidR="00582963" w:rsidRPr="00060591" w:rsidRDefault="00582963" w:rsidP="00367244">
      <w:pPr>
        <w:pStyle w:val="TOC3"/>
        <w:spacing w:line="276" w:lineRule="auto"/>
        <w:rPr>
          <w:i w:val="0"/>
        </w:rPr>
      </w:pPr>
      <w:r w:rsidRPr="00060591">
        <w:rPr>
          <w:i w:val="0"/>
        </w:rPr>
        <w:t>• Một yêu cầu được thực hiện bởi máy khách, yêu cầu từ máy chủ một tài nguyên cụ thể</w:t>
      </w:r>
      <w:r w:rsidR="00367244">
        <w:rPr>
          <w:i w:val="0"/>
        </w:rPr>
        <w:t xml:space="preserve"> </w:t>
      </w:r>
      <w:r w:rsidRPr="00060591">
        <w:rPr>
          <w:i w:val="0"/>
        </w:rPr>
        <w:t>được chỉ định bởi một URL.</w:t>
      </w:r>
    </w:p>
    <w:p w14:paraId="644F75EA" w14:textId="77777777" w:rsidR="00582963" w:rsidRPr="00060591" w:rsidRDefault="00582963" w:rsidP="00060591">
      <w:pPr>
        <w:pStyle w:val="TOC3"/>
        <w:spacing w:line="276" w:lineRule="auto"/>
        <w:rPr>
          <w:i w:val="0"/>
        </w:rPr>
      </w:pPr>
      <w:r w:rsidRPr="00060591">
        <w:rPr>
          <w:i w:val="0"/>
        </w:rPr>
        <w:t>• Một phản hồi, được gửi bởi máy chủ, cung cấp tài nguyên mà khách hàng yêu cầu.</w:t>
      </w:r>
    </w:p>
    <w:p w14:paraId="77226DF8" w14:textId="4764E8C9" w:rsidR="00060591" w:rsidRPr="00060591" w:rsidRDefault="00060591" w:rsidP="00060591">
      <w:pPr>
        <w:pStyle w:val="TOC3"/>
        <w:spacing w:line="276" w:lineRule="auto"/>
        <w:rPr>
          <w:i w:val="0"/>
        </w:rPr>
      </w:pPr>
      <w:r w:rsidRPr="00060591">
        <w:rPr>
          <w:i w:val="0"/>
        </w:rPr>
        <w:tab/>
        <w:t>Giao thức HTTP là một giao thức truyền dữ liệu siêu văn bản không trạng thái không lưu trữ trao đổi thông tin giữa máy khách và máy chủ. Là một giao thức không trạng thái để lưu trữ thông tin liên quan đến giao dịch HTTP, cần sử dụng các kỹ thuật khác để lưu trữ dữ liệu trao đổi, chẳng hạn như cookie (giá trị được lưu trữ ở phía máy khách) hoặc phiên (không gian bộ nhớ tạm thời dành riêng để lưu trữ thông tin về một hoặc nhiều HTTP giao dịch ở phía máy chủ). Các máy chủ trả về một mã HTTP cho biết kết quả của một hoạt động được yêu cầu bởi khách hàng. Ngoài ra, các yêu cầu có thể sử dụng tiêu đề để bao gồm thông tin bổ sung trong cả hai yêu cầu và phản hồi. Điều quan trọng cần lưu ý là giao thức HTTP sử dụng các socket ở mức thấp để thiết lập một kết nối máy khách-máy chủ. Trong Python, chúng ta có khả năng sử dụng mô-đun cấp cao hơn, mà tóm tắt chúng ta từ dịch vụ ổ cắm cấp thấp. Với sự hiểu biết cơ bản này về giao thức HTTP, bây giờ chúng ta sẽ tiến thêm một bước nữa và xây dựng các máy khách HTTP bằng cách sử dụng các thư viện Python khác nhau.</w:t>
      </w:r>
    </w:p>
    <w:p w14:paraId="79D722FE" w14:textId="499869DF" w:rsidR="00582963" w:rsidRDefault="00B607B2" w:rsidP="00060591">
      <w:pPr>
        <w:pStyle w:val="TOC3"/>
        <w:rPr>
          <w:noProof/>
        </w:rPr>
      </w:pPr>
      <w:hyperlink w:anchor="_Toc106616952" w:history="1">
        <w:r w:rsidR="00582963" w:rsidRPr="00E50FEB">
          <w:rPr>
            <w:rStyle w:val="Hyperlink"/>
            <w:noProof/>
            <w:lang w:val="en-US" w:eastAsia="vi-VN"/>
          </w:rPr>
          <w:t>2.1.2.</w:t>
        </w:r>
        <w:r w:rsidR="00582963">
          <w:rPr>
            <w:rFonts w:asciiTheme="minorHAnsi" w:eastAsiaTheme="minorEastAsia" w:hAnsiTheme="minorHAnsi" w:cstheme="minorBidi"/>
            <w:noProof/>
            <w:sz w:val="22"/>
            <w:szCs w:val="22"/>
            <w:lang w:val="vi-VN" w:eastAsia="vi-VN" w:bidi="ar-SA"/>
          </w:rPr>
          <w:tab/>
        </w:r>
        <w:r w:rsidR="00582963">
          <w:t>Mã trạng thái</w:t>
        </w:r>
        <w:r w:rsidR="00582963" w:rsidRPr="00E50FEB">
          <w:rPr>
            <w:rStyle w:val="Hyperlink"/>
            <w:noProof/>
            <w:lang w:val="en-US" w:eastAsia="vi-VN"/>
          </w:rPr>
          <w:t xml:space="preserve"> </w:t>
        </w:r>
      </w:hyperlink>
    </w:p>
    <w:p w14:paraId="4EA9421B" w14:textId="77777777" w:rsidR="00690303" w:rsidRDefault="00690303" w:rsidP="00690303">
      <w:r>
        <w:t>Xem lại các mã trạng thái</w:t>
      </w:r>
    </w:p>
    <w:p w14:paraId="485861DB" w14:textId="1BC010B3" w:rsidR="00690303" w:rsidRDefault="00690303" w:rsidP="00690303">
      <w:r>
        <w:t>Mỗi khi một yêu cầu được gửi đến một máy chủ web, nó sẽ nhận và xử lý yêu cầu đó, để sau đó trả về các tài nguyên được yêu cầu cùng với các tiêu đề HTTP. Các mã trạng thái của một. Phản hồi HTTP cho biết liệu một yêu cầu HTTP cụ thể đã được hoàn tất thành công hay chưa.</w:t>
      </w:r>
    </w:p>
    <w:p w14:paraId="324D7599" w14:textId="7397624B" w:rsidR="00690303" w:rsidRDefault="00690303" w:rsidP="00690303">
      <w:r w:rsidRPr="00690303">
        <w:lastRenderedPageBreak/>
        <w:t>Chúng ta có thể đọc mã trạng thái của một phản hồi bằng cách sử dụng thuộc tính trạng thái của nó. Giá trị 200 là mã trạng thái HTTP cho chúng t</w:t>
      </w:r>
      <w:r w:rsidR="00F81E0E">
        <w:t>a</w:t>
      </w:r>
      <w:r w:rsidRPr="00690303">
        <w:t xml:space="preserve"> biết rằng yêu cầu đã thành công:</w:t>
      </w:r>
    </w:p>
    <w:p w14:paraId="24F03CC1" w14:textId="73213B8A" w:rsidR="00690303" w:rsidRDefault="00690303" w:rsidP="00690303">
      <w:r w:rsidRPr="00690303">
        <w:rPr>
          <w:noProof/>
        </w:rPr>
        <w:drawing>
          <wp:inline distT="0" distB="0" distL="0" distR="0" wp14:anchorId="3D17FB22" wp14:editId="14846657">
            <wp:extent cx="5486400" cy="314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7169" cy="314369"/>
                    </a:xfrm>
                    <a:prstGeom prst="rect">
                      <a:avLst/>
                    </a:prstGeom>
                  </pic:spPr>
                </pic:pic>
              </a:graphicData>
            </a:graphic>
          </wp:inline>
        </w:drawing>
      </w:r>
    </w:p>
    <w:p w14:paraId="79DF97FA" w14:textId="77777777" w:rsidR="00690303" w:rsidRDefault="00690303" w:rsidP="00690303">
      <w:pPr>
        <w:ind w:firstLine="0"/>
      </w:pPr>
      <w:r>
        <w:t>Mã trạng thái được phân thành các nhóm sau:</w:t>
      </w:r>
    </w:p>
    <w:p w14:paraId="11D63CBF" w14:textId="77777777" w:rsidR="00690303" w:rsidRDefault="00690303" w:rsidP="00690303">
      <w:pPr>
        <w:ind w:firstLine="0"/>
      </w:pPr>
      <w:r>
        <w:t>• 100: Thông tin</w:t>
      </w:r>
    </w:p>
    <w:p w14:paraId="62E526A7" w14:textId="77777777" w:rsidR="00690303" w:rsidRDefault="00690303" w:rsidP="00690303">
      <w:pPr>
        <w:ind w:firstLine="0"/>
      </w:pPr>
      <w:r>
        <w:t>• 200: Thành công</w:t>
      </w:r>
    </w:p>
    <w:p w14:paraId="0C08C883" w14:textId="77777777" w:rsidR="00690303" w:rsidRDefault="00690303" w:rsidP="00690303">
      <w:pPr>
        <w:ind w:firstLine="0"/>
      </w:pPr>
      <w:r>
        <w:t>• 300: Chuyển hướng</w:t>
      </w:r>
    </w:p>
    <w:p w14:paraId="4800F606" w14:textId="77777777" w:rsidR="00690303" w:rsidRDefault="00690303" w:rsidP="00690303">
      <w:pPr>
        <w:ind w:firstLine="0"/>
      </w:pPr>
      <w:r>
        <w:t>• 400: Lỗi máy khách</w:t>
      </w:r>
    </w:p>
    <w:p w14:paraId="67EB1301" w14:textId="77777777" w:rsidR="00690303" w:rsidRDefault="00690303" w:rsidP="00690303">
      <w:pPr>
        <w:ind w:firstLine="0"/>
      </w:pPr>
      <w:r>
        <w:t>• 500: Lỗi máy chủ</w:t>
      </w:r>
    </w:p>
    <w:p w14:paraId="4044EA80" w14:textId="77777777" w:rsidR="00690303" w:rsidRDefault="00690303" w:rsidP="00690303">
      <w:pPr>
        <w:ind w:firstLine="0"/>
      </w:pPr>
      <w:r>
        <w:t>Trong mã loại 300, chúng ta có thể tìm thấy mã chuyển hướng 302, cho biết rằng</w:t>
      </w:r>
    </w:p>
    <w:p w14:paraId="7D202889" w14:textId="18760A58" w:rsidR="00690303" w:rsidRDefault="00690303" w:rsidP="00690303">
      <w:pPr>
        <w:ind w:firstLine="0"/>
      </w:pPr>
      <w:r>
        <w:t>một URL nhất định được cung cấp bởi các tiêu đề vị trí đã tạm thời được di chuyển, hướng chúng đến thẳng địa điểm mới. Một mã khác mà chúng ta có thể tìm thấy là 307, được sử dụng làm chuyển hướng nội bộ trong trường hợp trình duyệt phát hiện thấy URL đang sử dụng HTTPS.</w:t>
      </w:r>
    </w:p>
    <w:p w14:paraId="67B9604E" w14:textId="7204A497" w:rsidR="00690303" w:rsidRDefault="00690303" w:rsidP="00690303">
      <w:pPr>
        <w:ind w:firstLine="0"/>
      </w:pPr>
      <w:r>
        <w:t>Trong phần tiếp theo, chúng ta sẽ xem xét mô-đun http.client, mô-đun này cho phép kiểm tra phản hồi của một trang web hoặc dịch vụ web và là một lựa chọn tốt để triển khai HTTP máy khách cho cả giao thức HTTP và HTTPS.</w:t>
      </w:r>
    </w:p>
    <w:p w14:paraId="372B3A9A" w14:textId="77777777" w:rsidR="00690303" w:rsidRDefault="00690303" w:rsidP="00690303">
      <w:pPr>
        <w:ind w:firstLine="0"/>
      </w:pPr>
    </w:p>
    <w:p w14:paraId="4D665439" w14:textId="210D0180" w:rsidR="00582963" w:rsidRDefault="00B607B2" w:rsidP="00582963">
      <w:pPr>
        <w:ind w:firstLine="0"/>
        <w:rPr>
          <w:noProof/>
        </w:rPr>
      </w:pPr>
      <w:hyperlink w:anchor="_Toc106616953" w:history="1">
        <w:r w:rsidR="00582963" w:rsidRPr="00E50FEB">
          <w:rPr>
            <w:rStyle w:val="Hyperlink"/>
            <w:noProof/>
          </w:rPr>
          <w:t>2.2.</w:t>
        </w:r>
        <w:r w:rsidR="00582963">
          <w:rPr>
            <w:rFonts w:asciiTheme="minorHAnsi" w:eastAsiaTheme="minorEastAsia" w:hAnsiTheme="minorHAnsi" w:cstheme="minorBidi"/>
            <w:noProof/>
            <w:sz w:val="22"/>
            <w:szCs w:val="22"/>
            <w:lang w:val="vi-VN" w:eastAsia="vi-VN" w:bidi="ar-SA"/>
          </w:rPr>
          <w:tab/>
        </w:r>
        <w:r w:rsidR="00582963" w:rsidRPr="006E478F">
          <w:rPr>
            <w:b/>
          </w:rPr>
          <w:t>Xây dựng một ứng dụng HTTP với http.client</w:t>
        </w:r>
        <w:r w:rsidR="00582963">
          <w:rPr>
            <w:b/>
          </w:rPr>
          <w:t xml:space="preserve"> </w:t>
        </w:r>
      </w:hyperlink>
    </w:p>
    <w:p w14:paraId="74BAE4E8" w14:textId="77777777" w:rsidR="00690303" w:rsidRDefault="00690303" w:rsidP="00690303">
      <w:pPr>
        <w:ind w:firstLine="0"/>
      </w:pPr>
      <w:r>
        <w:t xml:space="preserve">Python cung cấp một loạt các mô-đun được thiết kế để tạo một máy khách HTTP. Chính của Python các mô-đun thư viện là http.client và urllib.request. Các mô-đun này có các khả năng khác nhau, nhưng chúng hữu ích cho hầu hết các thử nghiệm web. Chúng ta cũng có thể tìm thấy yêu cầu mô-đun cung cấp một số cải tiến so với thư viện tiêu chuẩn. </w:t>
      </w:r>
    </w:p>
    <w:p w14:paraId="0AFF53CF" w14:textId="05CC01B0" w:rsidR="00690303" w:rsidRDefault="00690303" w:rsidP="00690303">
      <w:pPr>
        <w:ind w:firstLine="0"/>
      </w:pPr>
      <w:r>
        <w:t xml:space="preserve">Để biết thêm về những yêu cầu này, hãy truy cập </w:t>
      </w:r>
      <w:hyperlink r:id="rId13" w:history="1">
        <w:r w:rsidRPr="00591339">
          <w:rPr>
            <w:rStyle w:val="Hyperlink"/>
          </w:rPr>
          <w:t>https://docs.python.org/3/library/http.client.html</w:t>
        </w:r>
      </w:hyperlink>
      <w:r>
        <w:t>.</w:t>
      </w:r>
    </w:p>
    <w:p w14:paraId="28976D18" w14:textId="77777777" w:rsidR="00690303" w:rsidRDefault="00690303" w:rsidP="00690303">
      <w:pPr>
        <w:ind w:firstLine="0"/>
      </w:pPr>
      <w:r>
        <w:t>Vì vậy, chúng ta hãy hiểu mô-đun http.client trước. Mô-đun http.client xác định</w:t>
      </w:r>
    </w:p>
    <w:p w14:paraId="4C3DC580" w14:textId="511D4083" w:rsidR="00690303" w:rsidRDefault="00690303" w:rsidP="00690303">
      <w:pPr>
        <w:ind w:firstLine="0"/>
      </w:pPr>
      <w:r>
        <w:t>một lớp triển khai lớp HTTPConnection. Lớp này chấp nhận một miền và một cổng dưới dạng tham số. Miền là bắt buộc và cổng là tùy chọn. Một ví dụ về điều này lớp đại diện cho một giao dịch với một máy chủ HTTP.</w:t>
      </w:r>
    </w:p>
    <w:p w14:paraId="4DA80867" w14:textId="77777777" w:rsidR="00690303" w:rsidRDefault="00690303" w:rsidP="00690303">
      <w:pPr>
        <w:ind w:firstLine="0"/>
      </w:pPr>
      <w:r>
        <w:lastRenderedPageBreak/>
        <w:t>Hãy chứng minh điều này với sự trợ giúp của một ví dụ trong mã. Bạn có thể tìm thấy những điều sau đây</w:t>
      </w:r>
    </w:p>
    <w:p w14:paraId="6A40D0EE" w14:textId="47D9D71C" w:rsidR="00690303" w:rsidRDefault="00690303" w:rsidP="00690303">
      <w:pPr>
        <w:ind w:firstLine="0"/>
      </w:pPr>
      <w:r>
        <w:t>mã trong tệp request_</w:t>
      </w:r>
      <w:r w:rsidRPr="003E62FD">
        <w:rPr>
          <w:highlight w:val="yellow"/>
        </w:rPr>
        <w:t>http_client.py bên trong thư mục http.client:</w:t>
      </w:r>
    </w:p>
    <w:p w14:paraId="0B1E2B6F" w14:textId="77777777" w:rsidR="003E62FD" w:rsidRDefault="003E62FD" w:rsidP="00690303">
      <w:pPr>
        <w:ind w:firstLine="0"/>
      </w:pPr>
    </w:p>
    <w:p w14:paraId="06A95C5D" w14:textId="48C8B5EC" w:rsidR="00690303" w:rsidRDefault="00690303" w:rsidP="00690303">
      <w:pPr>
        <w:ind w:firstLine="0"/>
      </w:pPr>
      <w:r w:rsidRPr="00690303">
        <w:rPr>
          <w:noProof/>
        </w:rPr>
        <w:drawing>
          <wp:inline distT="0" distB="0" distL="0" distR="0" wp14:anchorId="0B7D1072" wp14:editId="2B146739">
            <wp:extent cx="5981700" cy="1695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2538" cy="1695688"/>
                    </a:xfrm>
                    <a:prstGeom prst="rect">
                      <a:avLst/>
                    </a:prstGeom>
                  </pic:spPr>
                </pic:pic>
              </a:graphicData>
            </a:graphic>
          </wp:inline>
        </w:drawing>
      </w:r>
    </w:p>
    <w:p w14:paraId="67C5CCC7" w14:textId="77777777" w:rsidR="003E62FD" w:rsidRDefault="003E62FD" w:rsidP="00690303">
      <w:pPr>
        <w:ind w:firstLine="0"/>
      </w:pPr>
    </w:p>
    <w:p w14:paraId="7B86C3D0" w14:textId="1F750822" w:rsidR="00690303" w:rsidRDefault="00690303" w:rsidP="00690303">
      <w:pPr>
        <w:ind w:firstLine="0"/>
      </w:pPr>
      <w:r>
        <w:t>Trong đoạn mã trước, chúng ta có thể thấy rằng phương thức getresponse () trả về một thể hiện của lớp http.client.HTTPResponse. Đối tượng phản hồi trả về thông tin</w:t>
      </w:r>
    </w:p>
    <w:p w14:paraId="588262F2" w14:textId="00A75513" w:rsidR="00690303" w:rsidRDefault="00690303" w:rsidP="00690303">
      <w:pPr>
        <w:ind w:firstLine="0"/>
      </w:pPr>
      <w:r>
        <w:t>về dữ liệu tài nguyên được yêu cầu cũng như các thuộc tính và siêu dữ liệu phản hồi. Các phương thức read () cho phép đọc dữ liệu tài nguyên được yêu cầu và trả về số byte. Bây giờ chúng ta đã phân tích đối tượng phản hồi, chúng ta sẽ xem xét những gì có thể là giá trị mã trạng thái trong đối tượng đó.</w:t>
      </w:r>
    </w:p>
    <w:p w14:paraId="56F7EBC2" w14:textId="32772979" w:rsidR="00690303" w:rsidRDefault="00690303" w:rsidP="00690303">
      <w:pPr>
        <w:ind w:firstLine="0"/>
      </w:pPr>
      <w:r>
        <w:t xml:space="preserve">Bây giờ bạn đã biết những điều cơ bản về giao thức HTTP và xây dựng máy khách HTTP với mô-đun http.client, hãy chuyển sang tìm hiểu về cách xây dựng một ứng dụng khách HTTP </w:t>
      </w:r>
      <w:r w:rsidRPr="003E62FD">
        <w:rPr>
          <w:highlight w:val="yellow"/>
        </w:rPr>
        <w:t>với</w:t>
      </w:r>
      <w:r w:rsidR="00B115FB" w:rsidRPr="003E62FD">
        <w:rPr>
          <w:highlight w:val="yellow"/>
        </w:rPr>
        <w:t xml:space="preserve"> </w:t>
      </w:r>
      <w:r w:rsidRPr="003E62FD">
        <w:rPr>
          <w:highlight w:val="yellow"/>
        </w:rPr>
        <w:t>mô-đun urllib.request</w:t>
      </w:r>
      <w:r>
        <w:t>.</w:t>
      </w:r>
    </w:p>
    <w:p w14:paraId="207EDB8E" w14:textId="46988D68" w:rsidR="00D00E42" w:rsidRDefault="00D00E42" w:rsidP="00690303">
      <w:pPr>
        <w:ind w:firstLine="0"/>
      </w:pPr>
      <w:r w:rsidRPr="00D00E42">
        <w:rPr>
          <w:noProof/>
        </w:rPr>
        <w:drawing>
          <wp:inline distT="0" distB="0" distL="0" distR="0" wp14:anchorId="1D076EE0" wp14:editId="3C9BF87C">
            <wp:extent cx="5857875" cy="571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8695" cy="571580"/>
                    </a:xfrm>
                    <a:prstGeom prst="rect">
                      <a:avLst/>
                    </a:prstGeom>
                  </pic:spPr>
                </pic:pic>
              </a:graphicData>
            </a:graphic>
          </wp:inline>
        </w:drawing>
      </w:r>
    </w:p>
    <w:p w14:paraId="24199080" w14:textId="775844DC" w:rsidR="00D00E42" w:rsidRDefault="00D00E42" w:rsidP="00D00E42">
      <w:pPr>
        <w:ind w:firstLine="0"/>
      </w:pPr>
      <w:r>
        <w:t>Sử dụng chức năng urlopen, một đối tượng tương tự như một tệp được tạo ra để đọc URL. Đối tượng này có các phương thức như read, readline, readlines và close,</w:t>
      </w:r>
    </w:p>
    <w:p w14:paraId="657598E2" w14:textId="341F7145" w:rsidR="00D00E42" w:rsidRDefault="00D00E42" w:rsidP="00D00E42">
      <w:pPr>
        <w:ind w:firstLine="0"/>
      </w:pPr>
      <w:r>
        <w:t>hoạt động giống hệt như trong các đối tượng tệp, mặc dù chúng t</w:t>
      </w:r>
      <w:r w:rsidR="00F81E0E">
        <w:t>a</w:t>
      </w:r>
      <w:r>
        <w:t xml:space="preserve"> thực sự đang làm việc với các phương thức trình bao bọc mà chúng ta sử dụng các ổ cắm cấp thấp để trừu tượng hóa chúng ta.</w:t>
      </w:r>
    </w:p>
    <w:p w14:paraId="012E2BF1" w14:textId="77777777" w:rsidR="00D00E42" w:rsidRDefault="00D00E42" w:rsidP="00D00E42">
      <w:pPr>
        <w:ind w:firstLine="0"/>
      </w:pPr>
      <w:r>
        <w:t>Hàm urlopen cung cấp một tham số dữ liệu tùy chọn để gửi thông tin đến</w:t>
      </w:r>
    </w:p>
    <w:p w14:paraId="63586FBA" w14:textId="77777777" w:rsidR="00D00E42" w:rsidRDefault="00D00E42" w:rsidP="00D00E42">
      <w:pPr>
        <w:ind w:firstLine="0"/>
      </w:pPr>
      <w:r>
        <w:t xml:space="preserve">Địa chỉ </w:t>
      </w:r>
      <w:r w:rsidRPr="003E62FD">
        <w:rPr>
          <w:highlight w:val="yellow"/>
        </w:rPr>
        <w:t>HTTP sử dụng phương thức POST</w:t>
      </w:r>
      <w:r>
        <w:t>, nơi yêu cầu tự gửi các tham số. Đây</w:t>
      </w:r>
    </w:p>
    <w:p w14:paraId="0F81DEA0" w14:textId="20191146" w:rsidR="00D00E42" w:rsidRDefault="00D00E42" w:rsidP="00D00E42">
      <w:pPr>
        <w:ind w:firstLine="0"/>
      </w:pPr>
      <w:r>
        <w:t>tham số là một chuỗi có mã hóa chính xác:</w:t>
      </w:r>
    </w:p>
    <w:p w14:paraId="7CB86F23" w14:textId="39354FE1" w:rsidR="00D00E42" w:rsidRDefault="00D00E42" w:rsidP="00D00E42">
      <w:pPr>
        <w:ind w:firstLine="0"/>
      </w:pPr>
      <w:r w:rsidRPr="00D00E42">
        <w:rPr>
          <w:noProof/>
        </w:rPr>
        <w:lastRenderedPageBreak/>
        <w:drawing>
          <wp:inline distT="0" distB="0" distL="0" distR="0" wp14:anchorId="640F7083" wp14:editId="5851123B">
            <wp:extent cx="5886450" cy="542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7274" cy="543001"/>
                    </a:xfrm>
                    <a:prstGeom prst="rect">
                      <a:avLst/>
                    </a:prstGeom>
                  </pic:spPr>
                </pic:pic>
              </a:graphicData>
            </a:graphic>
          </wp:inline>
        </w:drawing>
      </w:r>
    </w:p>
    <w:p w14:paraId="4D463A89" w14:textId="3C3FBEE9" w:rsidR="00D00E42" w:rsidRDefault="00D00E42" w:rsidP="00D00E42">
      <w:pPr>
        <w:ind w:firstLine="0"/>
      </w:pPr>
      <w:r w:rsidRPr="003E62FD">
        <w:rPr>
          <w:highlight w:val="yellow"/>
        </w:rPr>
        <w:t>Trong tập lệnh s</w:t>
      </w:r>
      <w:r>
        <w:t>au, sử dụng phương thức urlopen để thực hiện yêu cầu</w:t>
      </w:r>
      <w:r w:rsidR="003E62FD">
        <w:t xml:space="preserve"> POST</w:t>
      </w:r>
      <w:r>
        <w:t xml:space="preserve"> bằng cách sử dụng tham số dữ liệu như một từ điển. </w:t>
      </w:r>
      <w:r w:rsidR="00846BB4">
        <w:t>C</w:t>
      </w:r>
      <w:r>
        <w:t>ó thể tìm thấy mã sau trong urllib_post_request.py tệp bên trong thư mục urllib.request:</w:t>
      </w:r>
    </w:p>
    <w:p w14:paraId="56C5E6DB" w14:textId="5FF8EA0C" w:rsidR="00846BB4" w:rsidRDefault="00846BB4" w:rsidP="00D00E42">
      <w:pPr>
        <w:ind w:firstLine="0"/>
      </w:pPr>
      <w:r w:rsidRPr="00846BB4">
        <w:rPr>
          <w:noProof/>
        </w:rPr>
        <w:drawing>
          <wp:inline distT="0" distB="0" distL="0" distR="0" wp14:anchorId="619DD8A9" wp14:editId="248A129D">
            <wp:extent cx="5895975" cy="1447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6798" cy="1448002"/>
                    </a:xfrm>
                    <a:prstGeom prst="rect">
                      <a:avLst/>
                    </a:prstGeom>
                  </pic:spPr>
                </pic:pic>
              </a:graphicData>
            </a:graphic>
          </wp:inline>
        </w:drawing>
      </w:r>
    </w:p>
    <w:p w14:paraId="313E53E1" w14:textId="079E308B" w:rsidR="00846BB4" w:rsidRDefault="00846BB4" w:rsidP="00846BB4">
      <w:pPr>
        <w:ind w:firstLine="0"/>
      </w:pPr>
      <w:r>
        <w:t xml:space="preserve">Trong đoạn mã trước, </w:t>
      </w:r>
      <w:r w:rsidR="00C2309C">
        <w:t xml:space="preserve">ta </w:t>
      </w:r>
      <w:r>
        <w:t>đang thực hiện yêu cầu</w:t>
      </w:r>
      <w:r w:rsidR="00C2309C">
        <w:t xml:space="preserve"> POST</w:t>
      </w:r>
      <w:r>
        <w:t xml:space="preserve"> bằng cách sử dụng từ điển dữ liệu. Sử dụng phương pháp mã hóa qua từ điển dữ liệu do dữ liệu POST cần phải ở trong định dạng byte.</w:t>
      </w:r>
    </w:p>
    <w:p w14:paraId="3F24B907" w14:textId="77777777" w:rsidR="00846BB4" w:rsidRDefault="00846BB4" w:rsidP="00846BB4">
      <w:pPr>
        <w:ind w:firstLine="0"/>
      </w:pPr>
      <w:r>
        <w:t>Lấy nội dung của URL là một quá trình đơn giản khi được thực hiện bằng urllib.</w:t>
      </w:r>
    </w:p>
    <w:p w14:paraId="6B37C678" w14:textId="767AC589" w:rsidR="00846BB4" w:rsidRDefault="00846BB4" w:rsidP="00846BB4">
      <w:pPr>
        <w:ind w:firstLine="0"/>
      </w:pPr>
      <w:r>
        <w:t>Có thể mở trình thông dịch Python và thực hiện các hướng dẫn sau:</w:t>
      </w:r>
    </w:p>
    <w:p w14:paraId="5EF90869" w14:textId="6D0B9DC0" w:rsidR="00846BB4" w:rsidRDefault="00846BB4" w:rsidP="00846BB4">
      <w:pPr>
        <w:ind w:firstLine="0"/>
      </w:pPr>
      <w:r w:rsidRPr="00846BB4">
        <w:rPr>
          <w:noProof/>
        </w:rPr>
        <w:drawing>
          <wp:inline distT="0" distB="0" distL="0" distR="0" wp14:anchorId="4B8D7892" wp14:editId="280F4660">
            <wp:extent cx="5905500" cy="952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6325" cy="952633"/>
                    </a:xfrm>
                    <a:prstGeom prst="rect">
                      <a:avLst/>
                    </a:prstGeom>
                  </pic:spPr>
                </pic:pic>
              </a:graphicData>
            </a:graphic>
          </wp:inline>
        </w:drawing>
      </w:r>
    </w:p>
    <w:p w14:paraId="77C7A0D7" w14:textId="7F64104E" w:rsidR="00846BB4" w:rsidRDefault="00846BB4" w:rsidP="00846BB4">
      <w:pPr>
        <w:ind w:firstLine="0"/>
      </w:pPr>
      <w:r>
        <w:t>Ở đây chúng ta đang sử dụng phương thức urllib.request.urlopen () để gửi một yêu cầu và nhận được phản hồi cho tài nguyên tại http://www.packtpub.com, trong trường hợp này một trang HTML. Sau đó, sẽ in ra dòng đầu tiên của HTML nhận được, với phương thức readline () từ đối tượng phản hồi.</w:t>
      </w:r>
    </w:p>
    <w:p w14:paraId="71AFB686" w14:textId="6DA70F65" w:rsidR="00846BB4" w:rsidRDefault="00846BB4" w:rsidP="00846BB4">
      <w:pPr>
        <w:ind w:firstLine="0"/>
      </w:pPr>
      <w:r>
        <w:t>Phương thức urlopen () cũng hỗ trợ đặc tả thời gian chờ cho yêu cầu đại diện cho thời gian chờ đợi trong yêu cầu; nghĩa là, nếu trang chiếm nhiều hơn những gì chúng được chỉ ra, nó sẽ dẫn đến lỗi:</w:t>
      </w:r>
    </w:p>
    <w:p w14:paraId="3D068CAE" w14:textId="3BBA51EA" w:rsidR="00846BB4" w:rsidRDefault="00846BB4" w:rsidP="00846BB4">
      <w:pPr>
        <w:ind w:firstLine="0"/>
      </w:pPr>
      <w:r w:rsidRPr="00846BB4">
        <w:rPr>
          <w:noProof/>
        </w:rPr>
        <w:drawing>
          <wp:inline distT="0" distB="0" distL="0" distR="0" wp14:anchorId="38FDEBF7" wp14:editId="030A4309">
            <wp:extent cx="5924550" cy="333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5387" cy="333422"/>
                    </a:xfrm>
                    <a:prstGeom prst="rect">
                      <a:avLst/>
                    </a:prstGeom>
                  </pic:spPr>
                </pic:pic>
              </a:graphicData>
            </a:graphic>
          </wp:inline>
        </w:drawing>
      </w:r>
    </w:p>
    <w:p w14:paraId="75E546D6" w14:textId="4FBD8BE9" w:rsidR="00846BB4" w:rsidRDefault="00846BB4" w:rsidP="00846BB4">
      <w:pPr>
        <w:ind w:firstLine="0"/>
      </w:pPr>
      <w:r>
        <w:t>Trong ví dụ trước, chúng ta có thể thấy rằng phương thức urlopen () trả về một phiên bản của lớp http.client.HTTPResponse. Đối tượng phản hồi trả về thông tin cho chúng t</w:t>
      </w:r>
      <w:r w:rsidR="00060591">
        <w:t>a</w:t>
      </w:r>
      <w:r>
        <w:t xml:space="preserve"> với dữ liệu được yêu cầu và phản hồi:</w:t>
      </w:r>
    </w:p>
    <w:p w14:paraId="66BD9E04" w14:textId="59103914" w:rsidR="00846BB4" w:rsidRDefault="00846BB4" w:rsidP="00846BB4">
      <w:pPr>
        <w:ind w:firstLine="0"/>
      </w:pPr>
      <w:r w:rsidRPr="00846BB4">
        <w:rPr>
          <w:noProof/>
        </w:rPr>
        <w:lastRenderedPageBreak/>
        <w:drawing>
          <wp:inline distT="0" distB="0" distL="0" distR="0" wp14:anchorId="2998D405" wp14:editId="55BD4516">
            <wp:extent cx="5867400" cy="23074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8600" cy="236687"/>
                    </a:xfrm>
                    <a:prstGeom prst="rect">
                      <a:avLst/>
                    </a:prstGeom>
                  </pic:spPr>
                </pic:pic>
              </a:graphicData>
            </a:graphic>
          </wp:inline>
        </w:drawing>
      </w:r>
    </w:p>
    <w:p w14:paraId="5570E651" w14:textId="6B8007E1" w:rsidR="00846BB4" w:rsidRDefault="00846BB4" w:rsidP="00846BB4">
      <w:pPr>
        <w:ind w:firstLine="0"/>
      </w:pPr>
      <w:r>
        <w:t xml:space="preserve">Nếu </w:t>
      </w:r>
      <w:r w:rsidR="00C2309C">
        <w:t>ta</w:t>
      </w:r>
      <w:r>
        <w:t xml:space="preserve"> nhận được phản hồi ở định dạng </w:t>
      </w:r>
      <w:r w:rsidRPr="003E62FD">
        <w:rPr>
          <w:highlight w:val="yellow"/>
        </w:rPr>
        <w:t>JSON</w:t>
      </w:r>
      <w:r>
        <w:t>, có thể sử dụng mô-đun Python json để xử lý</w:t>
      </w:r>
    </w:p>
    <w:p w14:paraId="3F5A7B70" w14:textId="5EC92C0B" w:rsidR="00846BB4" w:rsidRDefault="00846BB4" w:rsidP="00846BB4">
      <w:pPr>
        <w:ind w:firstLine="0"/>
      </w:pPr>
      <w:r w:rsidRPr="00846BB4">
        <w:rPr>
          <w:noProof/>
        </w:rPr>
        <w:drawing>
          <wp:inline distT="0" distB="0" distL="0" distR="0" wp14:anchorId="2708228E" wp14:editId="1554518C">
            <wp:extent cx="5867400" cy="504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8214" cy="504895"/>
                    </a:xfrm>
                    <a:prstGeom prst="rect">
                      <a:avLst/>
                    </a:prstGeom>
                  </pic:spPr>
                </pic:pic>
              </a:graphicData>
            </a:graphic>
          </wp:inline>
        </w:drawing>
      </w:r>
    </w:p>
    <w:p w14:paraId="66AB8713" w14:textId="29BB2379" w:rsidR="00846BB4" w:rsidRDefault="00846BB4" w:rsidP="00846BB4">
      <w:pPr>
        <w:ind w:firstLine="0"/>
      </w:pPr>
      <w:r w:rsidRPr="00846BB4">
        <w:t>Trong tập lệnh sau, thực hiện một yêu cầu tới một dịch vụ trả về dữ liệu ở định dạng JSON. Bạn có thể tìm thấy mã sau trong tệp json_response.py bên trong thư mục urllib.request:</w:t>
      </w:r>
    </w:p>
    <w:p w14:paraId="6E34DBAF" w14:textId="786C31EE" w:rsidR="00846BB4" w:rsidRDefault="00846BB4" w:rsidP="00846BB4">
      <w:pPr>
        <w:ind w:firstLine="0"/>
      </w:pPr>
      <w:r w:rsidRPr="00846BB4">
        <w:rPr>
          <w:noProof/>
        </w:rPr>
        <w:drawing>
          <wp:inline distT="0" distB="0" distL="0" distR="0" wp14:anchorId="69ADB6C7" wp14:editId="662D719B">
            <wp:extent cx="5905500" cy="1304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06325" cy="1305107"/>
                    </a:xfrm>
                    <a:prstGeom prst="rect">
                      <a:avLst/>
                    </a:prstGeom>
                  </pic:spPr>
                </pic:pic>
              </a:graphicData>
            </a:graphic>
          </wp:inline>
        </w:drawing>
      </w:r>
    </w:p>
    <w:p w14:paraId="4DAC4058" w14:textId="55BBE190" w:rsidR="00846BB4" w:rsidRDefault="00846BB4" w:rsidP="00846BB4">
      <w:pPr>
        <w:ind w:firstLine="0"/>
      </w:pPr>
      <w:r>
        <w:t xml:space="preserve">Ở đây đang sử dụng một dịch vụ trả về một tài liệu JSON. Để đọc tài liệu này, chúng </w:t>
      </w:r>
      <w:r w:rsidR="00060591">
        <w:t>ta</w:t>
      </w:r>
      <w:r>
        <w:t xml:space="preserve"> đang sử dụng mô-đun json cung cấp phương thức load (), phương thức này trả về một từ điển của phản hồi json.</w:t>
      </w:r>
    </w:p>
    <w:p w14:paraId="69C46381" w14:textId="339F0381" w:rsidR="00846BB4" w:rsidRDefault="00846BB4" w:rsidP="00846BB4">
      <w:pPr>
        <w:ind w:firstLine="0"/>
      </w:pPr>
      <w:r>
        <w:t>Trong đầu ra của tập lệnh trước, chúng ta có thể thấy rằng phản hồi json trả về một từ điển với định dạng key: value cho mỗi tiêu đề:</w:t>
      </w:r>
    </w:p>
    <w:p w14:paraId="76564699" w14:textId="742D5F32" w:rsidR="00590D16" w:rsidRDefault="00590D16" w:rsidP="00846BB4">
      <w:pPr>
        <w:ind w:firstLine="0"/>
      </w:pPr>
      <w:r w:rsidRPr="00590D16">
        <w:rPr>
          <w:noProof/>
        </w:rPr>
        <w:drawing>
          <wp:inline distT="0" distB="0" distL="0" distR="0" wp14:anchorId="4DCA2D31" wp14:editId="691C0D0B">
            <wp:extent cx="5934075" cy="6191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4900" cy="619211"/>
                    </a:xfrm>
                    <a:prstGeom prst="rect">
                      <a:avLst/>
                    </a:prstGeom>
                  </pic:spPr>
                </pic:pic>
              </a:graphicData>
            </a:graphic>
          </wp:inline>
        </w:drawing>
      </w:r>
    </w:p>
    <w:p w14:paraId="69B9E28D" w14:textId="45FF6EDF" w:rsidR="00582963" w:rsidRDefault="00B607B2" w:rsidP="00846BB4">
      <w:pPr>
        <w:ind w:firstLine="0"/>
        <w:rPr>
          <w:noProof/>
        </w:rPr>
      </w:pPr>
      <w:hyperlink w:anchor="_Toc106616954" w:history="1">
        <w:r w:rsidR="00582963" w:rsidRPr="00E50FEB">
          <w:rPr>
            <w:rStyle w:val="Hyperlink"/>
            <w:noProof/>
          </w:rPr>
          <w:t>2.3.</w:t>
        </w:r>
        <w:r w:rsidR="00582963">
          <w:rPr>
            <w:rFonts w:asciiTheme="minorHAnsi" w:eastAsiaTheme="minorEastAsia" w:hAnsiTheme="minorHAnsi" w:cstheme="minorBidi"/>
            <w:noProof/>
            <w:sz w:val="22"/>
            <w:szCs w:val="22"/>
            <w:lang w:val="vi-VN" w:eastAsia="vi-VN" w:bidi="ar-SA"/>
          </w:rPr>
          <w:tab/>
        </w:r>
        <w:r w:rsidR="00582963" w:rsidRPr="006E478F">
          <w:rPr>
            <w:b/>
          </w:rPr>
          <w:t>Xây dựng một ứng dụng HTTP vớ</w:t>
        </w:r>
        <w:r w:rsidR="00582963" w:rsidRPr="003E62FD">
          <w:rPr>
            <w:b/>
            <w:highlight w:val="yellow"/>
          </w:rPr>
          <w:t>i urllib.request</w:t>
        </w:r>
        <w:r w:rsidR="00582963">
          <w:rPr>
            <w:b/>
          </w:rPr>
          <w:t xml:space="preserve"> </w:t>
        </w:r>
      </w:hyperlink>
    </w:p>
    <w:p w14:paraId="0A612ABC" w14:textId="77777777" w:rsidR="008F6621" w:rsidRDefault="008F6621" w:rsidP="008F6621">
      <w:pPr>
        <w:ind w:firstLine="0"/>
      </w:pPr>
      <w:r>
        <w:t>Có hai phần chính đối với các yêu cầu HTTP - tiêu đề và nội dung. Tiêu đề là</w:t>
      </w:r>
    </w:p>
    <w:p w14:paraId="4CB123CC" w14:textId="77777777" w:rsidR="008F6621" w:rsidRDefault="008F6621" w:rsidP="008F6621">
      <w:pPr>
        <w:ind w:firstLine="0"/>
      </w:pPr>
      <w:r>
        <w:t>dòng thông tin chứa siêu dữ liệu cụ thể về phản hồi và cho khách hàng biết cách</w:t>
      </w:r>
    </w:p>
    <w:p w14:paraId="42B7171C" w14:textId="1C2FE5AE" w:rsidR="008F6621" w:rsidRDefault="008F6621" w:rsidP="008F6621">
      <w:pPr>
        <w:ind w:firstLine="0"/>
      </w:pPr>
      <w:r>
        <w:t>để diễn giải phản hồi. Với mô-đun này,  có thể kiểm tra xem tiêu đề có thể cung cấp</w:t>
      </w:r>
    </w:p>
    <w:p w14:paraId="04FE6A63" w14:textId="77777777" w:rsidR="008F6621" w:rsidRDefault="008F6621" w:rsidP="008F6621">
      <w:pPr>
        <w:ind w:firstLine="0"/>
      </w:pPr>
      <w:r>
        <w:t>thông tin máy chủ web.</w:t>
      </w:r>
    </w:p>
    <w:p w14:paraId="2F4409F2" w14:textId="77777777" w:rsidR="008F6621" w:rsidRDefault="008F6621" w:rsidP="008F6621">
      <w:pPr>
        <w:ind w:firstLine="0"/>
      </w:pPr>
      <w:r>
        <w:t>Tiêu đề HTTP chứa thông tin khác nhau về yêu cầu HTTP và ứng dụng khách</w:t>
      </w:r>
    </w:p>
    <w:p w14:paraId="4F82AFC8" w14:textId="53845A89" w:rsidR="008F6621" w:rsidRDefault="008F6621" w:rsidP="008F6621">
      <w:pPr>
        <w:ind w:firstLine="0"/>
      </w:pPr>
      <w:r>
        <w:t>bạn đang sử dụng để thực hiện yêu cầu. Ví dụ: Tác nhân người dùng cung cấp thông tin về trình duyệt và hệ điều hành bạn đang sử dụng để thực hiện yêu cầu.</w:t>
      </w:r>
    </w:p>
    <w:p w14:paraId="639E78C0" w14:textId="77777777" w:rsidR="008F6621" w:rsidRDefault="008F6621" w:rsidP="008F6621">
      <w:pPr>
        <w:ind w:firstLine="0"/>
      </w:pPr>
      <w:r>
        <w:t>Tập lệnh sau sẽ lấy các tiêu đề của trang web thông qua các tiêu đề của đối tượng phản hồi.</w:t>
      </w:r>
    </w:p>
    <w:p w14:paraId="734D384D" w14:textId="79E6D380" w:rsidR="008F6621" w:rsidRDefault="008F6621" w:rsidP="008F6621">
      <w:pPr>
        <w:ind w:firstLine="0"/>
      </w:pPr>
      <w:r>
        <w:lastRenderedPageBreak/>
        <w:t>Đối với tác vụ này, chúng ta có thể sử dụng thuộc tính headers hoặc phương thức getheaders (). Các Phương thức getheaders () trả về tiêu đề dưới dạng danh sách các bộ giá trị theo định dạng (tiêu đề tên, giá trị tiêu đề)</w:t>
      </w:r>
    </w:p>
    <w:p w14:paraId="274CDE3F" w14:textId="2BF8211C" w:rsidR="008F6621" w:rsidRDefault="008F6621" w:rsidP="008F6621">
      <w:pPr>
        <w:ind w:firstLine="0"/>
      </w:pPr>
      <w:r>
        <w:t>Có thể tìm thấy mã sau trong tệp get_headers_response_request.pybên trong thư mục urllib.request:</w:t>
      </w:r>
    </w:p>
    <w:p w14:paraId="691B0410" w14:textId="1A6CD2E9" w:rsidR="008F6621" w:rsidRDefault="008F6621" w:rsidP="008F6621">
      <w:pPr>
        <w:ind w:firstLine="0"/>
      </w:pPr>
      <w:r w:rsidRPr="008F6621">
        <w:rPr>
          <w:noProof/>
        </w:rPr>
        <w:drawing>
          <wp:inline distT="0" distB="0" distL="0" distR="0" wp14:anchorId="1F61CBD7" wp14:editId="6818CC91">
            <wp:extent cx="5953125" cy="465831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6054" cy="4668433"/>
                    </a:xfrm>
                    <a:prstGeom prst="rect">
                      <a:avLst/>
                    </a:prstGeom>
                  </pic:spPr>
                </pic:pic>
              </a:graphicData>
            </a:graphic>
          </wp:inline>
        </w:drawing>
      </w:r>
    </w:p>
    <w:p w14:paraId="0CB2C809" w14:textId="456A7C01" w:rsidR="008F6621" w:rsidRDefault="008F6621" w:rsidP="008F6621">
      <w:pPr>
        <w:ind w:firstLine="0"/>
      </w:pPr>
      <w:r>
        <w:t>Trong tập lệnh trước, chúng ta đang tùy chỉnh tiêu đề Tác nhân người dùng với một</w:t>
      </w:r>
    </w:p>
    <w:p w14:paraId="018C9202" w14:textId="748AFCC7" w:rsidR="008F6621" w:rsidRDefault="008F6621" w:rsidP="008F6621">
      <w:pPr>
        <w:ind w:firstLine="0"/>
      </w:pPr>
      <w:r>
        <w:t>phiên bản của trình duyệt Chrome. Để thay đổi Tác nhân người dùng, có hai lựa chọn thay thế. đầu tiên là sử dụng thuộc tính addheaders từ đối tượng opener. Cái thứ hai liên quan đến việc sử dụng phương thức add_header () từ đối tượng Yêu cầu để thêm tiêu đề tạ đồng thời với việc tạo đối tượng yêu cầu.</w:t>
      </w:r>
    </w:p>
    <w:p w14:paraId="5BE3EE43" w14:textId="38EA5F16" w:rsidR="008F6621" w:rsidRDefault="008F6621" w:rsidP="008F6621">
      <w:pPr>
        <w:ind w:firstLine="0"/>
      </w:pPr>
      <w:r>
        <w:t>Đây là đầu ra của tập lệnh trước đó:</w:t>
      </w:r>
    </w:p>
    <w:p w14:paraId="124EA5D6" w14:textId="016638BA" w:rsidR="008F6621" w:rsidRDefault="008F6621" w:rsidP="008F6621">
      <w:pPr>
        <w:ind w:firstLine="0"/>
      </w:pPr>
      <w:r w:rsidRPr="008F6621">
        <w:rPr>
          <w:noProof/>
        </w:rPr>
        <w:lastRenderedPageBreak/>
        <w:drawing>
          <wp:inline distT="0" distB="0" distL="0" distR="0" wp14:anchorId="016909D2" wp14:editId="06E10414">
            <wp:extent cx="5905500" cy="3962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6326" cy="3962954"/>
                    </a:xfrm>
                    <a:prstGeom prst="rect">
                      <a:avLst/>
                    </a:prstGeom>
                  </pic:spPr>
                </pic:pic>
              </a:graphicData>
            </a:graphic>
          </wp:inline>
        </w:drawing>
      </w:r>
    </w:p>
    <w:p w14:paraId="3820992E" w14:textId="131063D1" w:rsidR="008F6621" w:rsidRDefault="008F6621" w:rsidP="008F6621">
      <w:pPr>
        <w:ind w:firstLine="0"/>
      </w:pPr>
      <w:r>
        <w:t>Tại đây, chúng ta có thể thấy việc thực thi tập lệnh trước đó bằng miền python.org, nơi chúng ta có thể thấy các tiêu đề phản hồi và yêu cầu. vừa học cách sử dụng tiêu đề trong gói urllib.request để lấy thông tin về máy chủ web. Tiếp theo, chúng ta sẽ học cách sử dụng gói này để giải nén</w:t>
      </w:r>
    </w:p>
    <w:p w14:paraId="499AF9A8" w14:textId="290C3A07" w:rsidR="008F6621" w:rsidRDefault="008F6621" w:rsidP="008F6621">
      <w:pPr>
        <w:ind w:firstLine="0"/>
      </w:pPr>
      <w:r>
        <w:t>email từ các URL.</w:t>
      </w:r>
    </w:p>
    <w:p w14:paraId="5AD348D3" w14:textId="77777777" w:rsidR="007A352B" w:rsidRDefault="007A352B" w:rsidP="007A352B">
      <w:pPr>
        <w:ind w:firstLine="0"/>
      </w:pPr>
    </w:p>
    <w:p w14:paraId="1B351EE1" w14:textId="76D43188" w:rsidR="00582963" w:rsidRDefault="00B607B2" w:rsidP="007A352B">
      <w:pPr>
        <w:ind w:firstLine="567"/>
        <w:rPr>
          <w:noProof/>
        </w:rPr>
      </w:pPr>
      <w:hyperlink w:anchor="_Toc106616955" w:history="1">
        <w:r w:rsidR="00582963" w:rsidRPr="00E50FEB">
          <w:rPr>
            <w:rStyle w:val="Hyperlink"/>
            <w:noProof/>
          </w:rPr>
          <w:t>2.3.1.</w:t>
        </w:r>
        <w:r w:rsidR="00582963">
          <w:rPr>
            <w:rFonts w:asciiTheme="minorHAnsi" w:eastAsiaTheme="minorEastAsia" w:hAnsiTheme="minorHAnsi" w:cstheme="minorBidi"/>
            <w:noProof/>
            <w:sz w:val="22"/>
            <w:szCs w:val="22"/>
            <w:lang w:val="vi-VN" w:eastAsia="vi-VN" w:bidi="ar-SA"/>
          </w:rPr>
          <w:tab/>
        </w:r>
        <w:r w:rsidR="00582963">
          <w:t xml:space="preserve">Trích xuất email từ một URL với urllib.request </w:t>
        </w:r>
      </w:hyperlink>
    </w:p>
    <w:p w14:paraId="6BC00774" w14:textId="77777777" w:rsidR="007A352B" w:rsidRDefault="007A352B" w:rsidP="007A352B">
      <w:pPr>
        <w:ind w:firstLine="0"/>
      </w:pPr>
      <w:r>
        <w:t xml:space="preserve">Trong đoạn mã sau, chúng ta có thể thấy cách trích xuất email bằng mô-đun biểu thức chính quy (re) để tìm các phần tử có chứa </w:t>
      </w:r>
      <w:r w:rsidRPr="007A352B">
        <w:t>contain</w:t>
      </w:r>
      <w:r>
        <w:t>@ trong nội dung được yêu cầu trả về. Bạn có thể tìm thấy mã sau trong tệp get_emails_url_request.py bên trong thư mục urllib.request:</w:t>
      </w:r>
    </w:p>
    <w:p w14:paraId="40EAEB78" w14:textId="77777777" w:rsidR="007A352B" w:rsidRDefault="007A352B" w:rsidP="007A352B">
      <w:pPr>
        <w:ind w:firstLine="0"/>
      </w:pPr>
      <w:r w:rsidRPr="007A352B">
        <w:rPr>
          <w:noProof/>
        </w:rPr>
        <w:drawing>
          <wp:inline distT="0" distB="0" distL="0" distR="0" wp14:anchorId="223B758D" wp14:editId="5E1977CA">
            <wp:extent cx="5819775" cy="5619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0583" cy="562053"/>
                    </a:xfrm>
                    <a:prstGeom prst="rect">
                      <a:avLst/>
                    </a:prstGeom>
                  </pic:spPr>
                </pic:pic>
              </a:graphicData>
            </a:graphic>
          </wp:inline>
        </w:drawing>
      </w:r>
    </w:p>
    <w:p w14:paraId="0F583E07" w14:textId="77777777" w:rsidR="007A352B" w:rsidRDefault="007A352B" w:rsidP="007A352B">
      <w:pPr>
        <w:ind w:firstLine="0"/>
      </w:pPr>
      <w:r w:rsidRPr="007A352B">
        <w:rPr>
          <w:noProof/>
        </w:rPr>
        <w:lastRenderedPageBreak/>
        <w:drawing>
          <wp:inline distT="0" distB="0" distL="0" distR="0" wp14:anchorId="12156ADC" wp14:editId="5AB131AB">
            <wp:extent cx="5705475" cy="23145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6271" cy="2314898"/>
                    </a:xfrm>
                    <a:prstGeom prst="rect">
                      <a:avLst/>
                    </a:prstGeom>
                  </pic:spPr>
                </pic:pic>
              </a:graphicData>
            </a:graphic>
          </wp:inline>
        </w:drawing>
      </w:r>
    </w:p>
    <w:p w14:paraId="47504771" w14:textId="499B4DB9" w:rsidR="007A352B" w:rsidRDefault="007A352B" w:rsidP="007A352B">
      <w:pPr>
        <w:ind w:firstLine="567"/>
      </w:pPr>
      <w:r w:rsidRPr="007A352B">
        <w:t xml:space="preserve">Trong tập lệnh trước, dụng phương thức urllib.request.build_opener () để tùy chỉnh tiêu đề yêu cầu Tác nhân người dùng. </w:t>
      </w:r>
      <w:r w:rsidR="00C2309C">
        <w:t xml:space="preserve">Ta </w:t>
      </w:r>
      <w:r w:rsidRPr="007A352B">
        <w:t>đang sử dụng nội dung HTML được trả về để tìm kiếm các email khớp với cụm từ thông dụng đã xác định:</w:t>
      </w:r>
    </w:p>
    <w:p w14:paraId="6DD19D07" w14:textId="77777777" w:rsidR="007A352B" w:rsidRDefault="007A352B" w:rsidP="007A352B">
      <w:pPr>
        <w:ind w:firstLine="0"/>
      </w:pPr>
      <w:r w:rsidRPr="007A352B">
        <w:rPr>
          <w:noProof/>
        </w:rPr>
        <w:drawing>
          <wp:inline distT="0" distB="0" distL="0" distR="0" wp14:anchorId="5ACB4C5B" wp14:editId="327A4569">
            <wp:extent cx="5953125" cy="8096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3958" cy="809738"/>
                    </a:xfrm>
                    <a:prstGeom prst="rect">
                      <a:avLst/>
                    </a:prstGeom>
                  </pic:spPr>
                </pic:pic>
              </a:graphicData>
            </a:graphic>
          </wp:inline>
        </w:drawing>
      </w:r>
    </w:p>
    <w:p w14:paraId="1D8213BA" w14:textId="608517B4" w:rsidR="007A352B" w:rsidRDefault="007A352B" w:rsidP="007A352B">
      <w:pPr>
        <w:ind w:firstLine="0"/>
      </w:pPr>
      <w:r>
        <w:t>Trong đầu ra trước đó, chúng ta có thể thấy các thư thu được trong quá trình thực thi tập lệnh bằng cách sử dụng miền packtpub.com. Sử dụng phương pháp này, chúng t</w:t>
      </w:r>
      <w:r w:rsidR="00060591">
        <w:t>a</w:t>
      </w:r>
      <w:r>
        <w:t xml:space="preserve"> có thể nhập URL để giải nén email và tập lệnh sẽ trả về các chuỗi xuất hiện trong mã HTML và khớp với các email trong biểu thức chính quy.</w:t>
      </w:r>
    </w:p>
    <w:p w14:paraId="457D1CA0" w14:textId="77777777" w:rsidR="007A352B" w:rsidRPr="006E478F" w:rsidRDefault="007A352B" w:rsidP="007A352B">
      <w:pPr>
        <w:ind w:firstLine="567"/>
      </w:pPr>
    </w:p>
    <w:p w14:paraId="5FEE678B" w14:textId="762AAA26" w:rsidR="00582963" w:rsidRDefault="00B607B2" w:rsidP="00582963">
      <w:pPr>
        <w:ind w:firstLine="567"/>
        <w:rPr>
          <w:noProof/>
        </w:rPr>
      </w:pPr>
      <w:hyperlink w:anchor="_Toc106616956" w:history="1">
        <w:r w:rsidR="00582963" w:rsidRPr="00E50FEB">
          <w:rPr>
            <w:rStyle w:val="Hyperlink"/>
            <w:noProof/>
          </w:rPr>
          <w:t>2.3.2.</w:t>
        </w:r>
        <w:r w:rsidR="00582963">
          <w:rPr>
            <w:rFonts w:asciiTheme="minorHAnsi" w:eastAsiaTheme="minorEastAsia" w:hAnsiTheme="minorHAnsi" w:cstheme="minorBidi"/>
            <w:noProof/>
            <w:sz w:val="22"/>
            <w:szCs w:val="22"/>
            <w:lang w:val="vi-VN" w:eastAsia="vi-VN" w:bidi="ar-SA"/>
          </w:rPr>
          <w:tab/>
        </w:r>
        <w:r w:rsidR="00582963">
          <w:t>Tải xuống tệp bằng urllib.request</w:t>
        </w:r>
      </w:hyperlink>
      <w:r w:rsidR="00582963">
        <w:rPr>
          <w:noProof/>
        </w:rPr>
        <w:t xml:space="preserve"> </w:t>
      </w:r>
    </w:p>
    <w:p w14:paraId="5DCE5D01" w14:textId="35A566C8" w:rsidR="007A352B" w:rsidRDefault="00514889" w:rsidP="00514889">
      <w:pPr>
        <w:ind w:firstLine="567"/>
      </w:pPr>
      <w:r>
        <w:t>Trong tập lệnh sau, chúng ta có thể thấy cách tải xuống tệp bằng cách sử dụng urlretrieve () và các phương thức urlopen (). Bạn có thể tìm thấy mã sau trong download_file.py tệp bên trong thư mục urllib.request:</w:t>
      </w:r>
    </w:p>
    <w:p w14:paraId="2564CE97" w14:textId="152417E2" w:rsidR="00514889" w:rsidRDefault="00514889" w:rsidP="00514889">
      <w:pPr>
        <w:ind w:firstLine="567"/>
      </w:pPr>
      <w:r w:rsidRPr="00514889">
        <w:rPr>
          <w:noProof/>
        </w:rPr>
        <w:drawing>
          <wp:inline distT="0" distB="0" distL="0" distR="0" wp14:anchorId="272C7511" wp14:editId="624CBDDB">
            <wp:extent cx="5514975" cy="876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5744" cy="876422"/>
                    </a:xfrm>
                    <a:prstGeom prst="rect">
                      <a:avLst/>
                    </a:prstGeom>
                  </pic:spPr>
                </pic:pic>
              </a:graphicData>
            </a:graphic>
          </wp:inline>
        </w:drawing>
      </w:r>
    </w:p>
    <w:p w14:paraId="24B4EDA1" w14:textId="715B4FB9" w:rsidR="00514889" w:rsidRDefault="00514889" w:rsidP="00514889">
      <w:pPr>
        <w:ind w:firstLine="567"/>
      </w:pPr>
      <w:r w:rsidRPr="00514889">
        <w:rPr>
          <w:noProof/>
        </w:rPr>
        <w:lastRenderedPageBreak/>
        <w:drawing>
          <wp:inline distT="0" distB="0" distL="0" distR="0" wp14:anchorId="351A2D3C" wp14:editId="7B2FBC64">
            <wp:extent cx="5391150" cy="1285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1900" cy="1286054"/>
                    </a:xfrm>
                    <a:prstGeom prst="rect">
                      <a:avLst/>
                    </a:prstGeom>
                  </pic:spPr>
                </pic:pic>
              </a:graphicData>
            </a:graphic>
          </wp:inline>
        </w:drawing>
      </w:r>
    </w:p>
    <w:p w14:paraId="570E4EBD" w14:textId="1107B548" w:rsidR="00514889" w:rsidRDefault="00514889" w:rsidP="00514889">
      <w:pPr>
        <w:ind w:firstLine="0"/>
      </w:pPr>
      <w:r>
        <w:t>Với giải pháp thay thế đầu tiên, t</w:t>
      </w:r>
      <w:r w:rsidR="00C2309C">
        <w:t>a</w:t>
      </w:r>
      <w:r>
        <w:t xml:space="preserve"> đang sử dụng trực tiếp phương thức urlretrieve () và với giải pháp thay thế thứ hai, </w:t>
      </w:r>
      <w:r w:rsidR="00C2309C">
        <w:t xml:space="preserve">ta </w:t>
      </w:r>
      <w:r>
        <w:t>đang sử dụng phản hồi trả về phương thức urlopen ().</w:t>
      </w:r>
    </w:p>
    <w:p w14:paraId="23DCB47D" w14:textId="318BEA13" w:rsidR="00F94367" w:rsidRDefault="00B607B2" w:rsidP="00F94367">
      <w:pPr>
        <w:ind w:firstLine="567"/>
        <w:rPr>
          <w:noProof/>
        </w:rPr>
      </w:pPr>
      <w:hyperlink w:anchor="_Toc106616957" w:history="1">
        <w:r w:rsidR="00F94367" w:rsidRPr="00E50FEB">
          <w:rPr>
            <w:rStyle w:val="Hyperlink"/>
            <w:noProof/>
          </w:rPr>
          <w:t>2.3.3.</w:t>
        </w:r>
        <w:r w:rsidR="00F94367">
          <w:rPr>
            <w:rFonts w:asciiTheme="minorHAnsi" w:eastAsiaTheme="minorEastAsia" w:hAnsiTheme="minorHAnsi" w:cstheme="minorBidi"/>
            <w:noProof/>
            <w:sz w:val="22"/>
            <w:szCs w:val="22"/>
            <w:lang w:val="vi-VN" w:eastAsia="vi-VN" w:bidi="ar-SA"/>
          </w:rPr>
          <w:tab/>
        </w:r>
        <w:r w:rsidR="00F94367">
          <w:t>Xử lý các ngoại lệ với urllib.request</w:t>
        </w:r>
      </w:hyperlink>
      <w:r w:rsidR="00F94367">
        <w:rPr>
          <w:noProof/>
        </w:rPr>
        <w:t xml:space="preserve"> </w:t>
      </w:r>
      <w:r w:rsidR="000B7A61">
        <w:rPr>
          <w:noProof/>
        </w:rPr>
        <w:t xml:space="preserve"> v </w:t>
      </w:r>
      <w:bookmarkStart w:id="5" w:name="_GoBack"/>
      <w:bookmarkEnd w:id="5"/>
    </w:p>
    <w:p w14:paraId="4FA7D009" w14:textId="4F58AFCE" w:rsidR="00514889" w:rsidRDefault="00514889" w:rsidP="00F94367">
      <w:pPr>
        <w:ind w:firstLine="567"/>
      </w:pPr>
      <w:r>
        <w:t>Mã trạng thái phải luôn được xem xét để nếu có gì sai, hệ thống của chúng t</w:t>
      </w:r>
      <w:r w:rsidR="00C2309C">
        <w:t xml:space="preserve">a </w:t>
      </w:r>
      <w:r>
        <w:t>sẽ</w:t>
      </w:r>
      <w:r w:rsidR="00F94367">
        <w:t xml:space="preserve"> </w:t>
      </w:r>
      <w:r>
        <w:t>trả lời cho thích đáng. Gói urllib giúp kiểm tra mã trạng thái bằng cách nâng một ngoại lệ nếu nó gặp sự cố liên quan đến yêu cầu.</w:t>
      </w:r>
    </w:p>
    <w:p w14:paraId="2D4B563F" w14:textId="1FCE1910" w:rsidR="00514889" w:rsidRDefault="00514889" w:rsidP="00514889">
      <w:pPr>
        <w:ind w:firstLine="0"/>
      </w:pPr>
      <w:r>
        <w:t>Bây giờ chúng ta hãy xem qua cách bắt những thứ này và xử lý chúng một cách hữu ích. Bạn có thể tìm mã sau trong tệp count_words_file.py bên trong urllib.</w:t>
      </w:r>
    </w:p>
    <w:p w14:paraId="221BD6D3" w14:textId="40A43EEC" w:rsidR="00514889" w:rsidRDefault="00514889" w:rsidP="00514889">
      <w:pPr>
        <w:ind w:firstLine="0"/>
      </w:pPr>
      <w:r>
        <w:t>thư mục yêu cầu:</w:t>
      </w:r>
    </w:p>
    <w:p w14:paraId="780EC1D7" w14:textId="122910CF" w:rsidR="00514889" w:rsidRDefault="00514889" w:rsidP="00514889">
      <w:pPr>
        <w:ind w:firstLine="0"/>
      </w:pPr>
      <w:r w:rsidRPr="00514889">
        <w:rPr>
          <w:noProof/>
        </w:rPr>
        <w:drawing>
          <wp:inline distT="0" distB="0" distL="0" distR="0" wp14:anchorId="7C22F0A7" wp14:editId="4B302C87">
            <wp:extent cx="5800725" cy="2781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1535" cy="2781688"/>
                    </a:xfrm>
                    <a:prstGeom prst="rect">
                      <a:avLst/>
                    </a:prstGeom>
                  </pic:spPr>
                </pic:pic>
              </a:graphicData>
            </a:graphic>
          </wp:inline>
        </w:drawing>
      </w:r>
    </w:p>
    <w:p w14:paraId="732B7981" w14:textId="185D6048" w:rsidR="00514889" w:rsidRDefault="00514889" w:rsidP="00514889">
      <w:pPr>
        <w:ind w:firstLine="0"/>
      </w:pPr>
      <w:r>
        <w:t>Ở đây, đang sử dụng mô-đun urllib.request để truy cập tệp internet thông qua URL. Nó cũng hiển thị số lượng từ mà nó chứa.</w:t>
      </w:r>
    </w:p>
    <w:p w14:paraId="65E13469" w14:textId="77777777" w:rsidR="00514889" w:rsidRDefault="00514889" w:rsidP="00514889">
      <w:pPr>
        <w:ind w:firstLine="0"/>
      </w:pPr>
      <w:r>
        <w:t>Phương thức count_words_file () nhận URL của tệp văn bản dưới dạng tham số</w:t>
      </w:r>
    </w:p>
    <w:p w14:paraId="0BA48560" w14:textId="77777777" w:rsidR="00514889" w:rsidRDefault="00514889" w:rsidP="00514889">
      <w:pPr>
        <w:ind w:firstLine="0"/>
      </w:pPr>
      <w:r>
        <w:t>và trả về số từ mà nó chứa. Nếu URL không tồn tại, thì hãy nâng</w:t>
      </w:r>
    </w:p>
    <w:p w14:paraId="4C769FE7" w14:textId="1BB02986" w:rsidR="00514889" w:rsidRDefault="00514889" w:rsidP="00514889">
      <w:pPr>
        <w:ind w:firstLine="0"/>
      </w:pPr>
      <w:r>
        <w:t>ngoại lệ urllib.error.URLError. Đầu ra của tập lệnh trước như sau:</w:t>
      </w:r>
    </w:p>
    <w:p w14:paraId="5035AD14" w14:textId="67A3AC30" w:rsidR="00514889" w:rsidRDefault="00514889" w:rsidP="00514889">
      <w:pPr>
        <w:ind w:firstLine="0"/>
      </w:pPr>
      <w:r w:rsidRPr="00514889">
        <w:rPr>
          <w:noProof/>
        </w:rPr>
        <w:lastRenderedPageBreak/>
        <w:drawing>
          <wp:inline distT="0" distB="0" distL="0" distR="0" wp14:anchorId="1906EF03" wp14:editId="3517A863">
            <wp:extent cx="5943600" cy="5619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4427" cy="562053"/>
                    </a:xfrm>
                    <a:prstGeom prst="rect">
                      <a:avLst/>
                    </a:prstGeom>
                  </pic:spPr>
                </pic:pic>
              </a:graphicData>
            </a:graphic>
          </wp:inline>
        </w:drawing>
      </w:r>
    </w:p>
    <w:p w14:paraId="3BCDAE4B" w14:textId="474E018C" w:rsidR="00514889" w:rsidRDefault="00514889" w:rsidP="00514889">
      <w:pPr>
        <w:ind w:firstLine="0"/>
      </w:pPr>
      <w:r>
        <w:t>Trong tập lệnh trước đó, lệnh gọi đầu tiên trả về số dòng văn bản và trong lệnh gọi thứ hai, nó tạo ra một ngoại lệ vì URL không đúng.</w:t>
      </w:r>
    </w:p>
    <w:p w14:paraId="7C9464F0" w14:textId="41650AD3" w:rsidR="00514889" w:rsidRDefault="00514889" w:rsidP="00514889">
      <w:pPr>
        <w:ind w:firstLine="0"/>
      </w:pPr>
      <w:r>
        <w:t>Với điều này, chúng t</w:t>
      </w:r>
      <w:r w:rsidR="00E14D2E">
        <w:t>a</w:t>
      </w:r>
      <w:r>
        <w:t xml:space="preserve"> đã hoàn thành phần của trên mô-đun urllib.request. Nhớ lại rằng urllib.request cho phép  kiểm tra phản hồi của một trang web hoặc một dịch vụ web và là một tùy chọn tốt để triển khai các máy khách HTTP yêu cầu tùy chỉnh yêu cầu.</w:t>
      </w:r>
    </w:p>
    <w:p w14:paraId="3BEE812D" w14:textId="44751358" w:rsidR="00514889" w:rsidRDefault="00514889" w:rsidP="00514889">
      <w:pPr>
        <w:ind w:firstLine="0"/>
      </w:pPr>
      <w:r>
        <w:t>Bây giờ bạn đã biết những điều cơ bản về việc xây dựng một ứng dụng khách HTTP với urllib.request, hãy chuyển sang tìm hiểu về cách xây dựng một ứng dụng khách HTTP với các yêu cầu</w:t>
      </w:r>
    </w:p>
    <w:p w14:paraId="0D119F8F" w14:textId="1934C364" w:rsidR="00514889" w:rsidRDefault="00514889" w:rsidP="00514889">
      <w:pPr>
        <w:ind w:firstLine="0"/>
      </w:pPr>
      <w:r>
        <w:t>mô-đun.</w:t>
      </w:r>
    </w:p>
    <w:p w14:paraId="183894E5" w14:textId="3836135D" w:rsidR="00E14D2E" w:rsidRDefault="00B607B2" w:rsidP="00514889">
      <w:pPr>
        <w:ind w:firstLine="0"/>
      </w:pPr>
      <w:hyperlink w:anchor="_Toc106616959" w:history="1">
        <w:r w:rsidR="00F94367" w:rsidRPr="00E50FEB">
          <w:rPr>
            <w:rStyle w:val="Hyperlink"/>
            <w:noProof/>
            <w:lang w:eastAsia="en-AU"/>
          </w:rPr>
          <w:t>2.4.</w:t>
        </w:r>
        <w:r w:rsidR="00F94367">
          <w:rPr>
            <w:rFonts w:asciiTheme="minorHAnsi" w:eastAsiaTheme="minorEastAsia" w:hAnsiTheme="minorHAnsi" w:cstheme="minorBidi"/>
            <w:noProof/>
            <w:sz w:val="22"/>
            <w:szCs w:val="22"/>
            <w:lang w:val="vi-VN" w:eastAsia="vi-VN" w:bidi="ar-SA"/>
          </w:rPr>
          <w:tab/>
        </w:r>
        <w:r w:rsidR="00F94367" w:rsidRPr="006E478F">
          <w:rPr>
            <w:b/>
          </w:rPr>
          <w:t>Xây dựng một ứng dụng HTTP với</w:t>
        </w:r>
        <w:r w:rsidR="00F94367">
          <w:rPr>
            <w:b/>
          </w:rPr>
          <w:t xml:space="preserve"> </w:t>
        </w:r>
        <w:r w:rsidR="00F94367" w:rsidRPr="006E478F">
          <w:rPr>
            <w:b/>
          </w:rPr>
          <w:t>yêu cầu</w:t>
        </w:r>
      </w:hyperlink>
    </w:p>
    <w:p w14:paraId="2B1A2390" w14:textId="77777777" w:rsidR="00E14D2E" w:rsidRDefault="00E14D2E" w:rsidP="00E14D2E">
      <w:pPr>
        <w:ind w:firstLine="0"/>
        <w:rPr>
          <w:noProof/>
        </w:rPr>
      </w:pPr>
      <w:r>
        <w:rPr>
          <w:noProof/>
        </w:rPr>
        <w:tab/>
        <w:t>Có thể tương tác với các API RESTful dựa trên HTTP ngày càng phổ biến</w:t>
      </w:r>
    </w:p>
    <w:p w14:paraId="4DA43B1D" w14:textId="369A8695" w:rsidR="00E14D2E" w:rsidRDefault="00E14D2E" w:rsidP="00E14D2E">
      <w:pPr>
        <w:ind w:firstLine="0"/>
        <w:rPr>
          <w:noProof/>
        </w:rPr>
      </w:pPr>
      <w:r>
        <w:rPr>
          <w:noProof/>
        </w:rPr>
        <w:t>nhiệm vụ trong các dự án bằng bất kỳ ngôn ngữ lập trình nào. Trong Python, chúng t</w:t>
      </w:r>
      <w:r w:rsidR="00060591">
        <w:rPr>
          <w:noProof/>
        </w:rPr>
        <w:t>a</w:t>
      </w:r>
      <w:r>
        <w:rPr>
          <w:noProof/>
        </w:rPr>
        <w:t xml:space="preserve"> cũng có tùy chọn tương tác với API REST theo cách đơn giản với mô-đun yêu cầu. Trong phần này, </w:t>
      </w:r>
      <w:r w:rsidR="00C2309C">
        <w:rPr>
          <w:noProof/>
        </w:rPr>
        <w:t>ta</w:t>
      </w:r>
      <w:r>
        <w:rPr>
          <w:noProof/>
        </w:rPr>
        <w:t xml:space="preserve"> sẽ xem xét các cách khác nhau mà chúng t</w:t>
      </w:r>
      <w:r w:rsidR="00060591">
        <w:rPr>
          <w:noProof/>
        </w:rPr>
        <w:t>a</w:t>
      </w:r>
      <w:r>
        <w:rPr>
          <w:noProof/>
        </w:rPr>
        <w:t xml:space="preserve"> có thể tương tác với một API dựa trên HTTP bằng cách sử dụng gói yêu cầu Python.</w:t>
      </w:r>
    </w:p>
    <w:p w14:paraId="2B243E10" w14:textId="01CB9028" w:rsidR="00E14D2E" w:rsidRDefault="00E14D2E" w:rsidP="00E14D2E">
      <w:pPr>
        <w:ind w:firstLine="0"/>
        <w:rPr>
          <w:noProof/>
        </w:rPr>
      </w:pPr>
      <w:r>
        <w:rPr>
          <w:noProof/>
        </w:rPr>
        <w:t>Một trong những tùy chọn tốt nhất trong hệ sinh thái Python để thực hiện các yêu cầu HTTP là mô-đun yêu cầu. Bạn có thể cài đặt thư viện yêu cầu trong hệ thống của mình trong một cách đơn giản với lệnh pip: yêu cầu cài đặt pip3 Mô-đun này có sẵn trên kho lưu trữ PyPi dưới dạng gói httpx. Nó có thể là được cài đặt thông qua pip hoặc tải xuống từ https://requests.readthedocs.io/vi / master, nơi lưu trữ tài liệu.</w:t>
      </w:r>
    </w:p>
    <w:p w14:paraId="05F291B4" w14:textId="77777777" w:rsidR="00C2309C" w:rsidRDefault="00E14D2E" w:rsidP="00E14D2E">
      <w:pPr>
        <w:ind w:firstLine="0"/>
        <w:rPr>
          <w:noProof/>
        </w:rPr>
      </w:pPr>
      <w:r>
        <w:rPr>
          <w:noProof/>
        </w:rPr>
        <w:t>Để kiểm tra thư viện trong tập lệnh của chúng t</w:t>
      </w:r>
      <w:r w:rsidR="00C2309C">
        <w:rPr>
          <w:noProof/>
        </w:rPr>
        <w:t>a</w:t>
      </w:r>
      <w:r>
        <w:rPr>
          <w:noProof/>
        </w:rPr>
        <w:t xml:space="preserve">, chỉ cần nhập nó như </w:t>
      </w:r>
      <w:r w:rsidR="00C2309C">
        <w:rPr>
          <w:noProof/>
        </w:rPr>
        <w:t>ta</w:t>
      </w:r>
    </w:p>
    <w:p w14:paraId="79660C9B" w14:textId="36EF0A52" w:rsidR="00E14D2E" w:rsidRDefault="00E14D2E" w:rsidP="00E14D2E">
      <w:pPr>
        <w:ind w:firstLine="0"/>
        <w:rPr>
          <w:noProof/>
        </w:rPr>
      </w:pPr>
      <w:r>
        <w:rPr>
          <w:noProof/>
        </w:rPr>
        <w:t xml:space="preserve"> làm với các mô-đun khác. Về cơ bản, các yêu cầu là một trình bao bọc của urllib.request, cùng với các mô-đun Python khác để cung cấp cấu trúc REST với các phương thức đơn giản, vì vậy chúng t</w:t>
      </w:r>
      <w:r w:rsidR="00C2309C">
        <w:rPr>
          <w:noProof/>
        </w:rPr>
        <w:t>a</w:t>
      </w:r>
      <w:r>
        <w:rPr>
          <w:noProof/>
        </w:rPr>
        <w:t xml:space="preserve"> có get, post, put, cập nhật, xóa, đầu và các phương pháp tùy chọn, đó là tất cả các phương pháp cần thiết để tương tác với một API RESTful. Mô-đun này có hình thức thực hiện rất đơn giản. Ví dụ, một truy vấn GET sử dụng yêu cầu sẽ như sau:</w:t>
      </w:r>
    </w:p>
    <w:p w14:paraId="7F180D6E" w14:textId="3BDB3B76" w:rsidR="00E14D2E" w:rsidRDefault="00E14D2E" w:rsidP="00E14D2E">
      <w:pPr>
        <w:ind w:firstLine="0"/>
        <w:rPr>
          <w:noProof/>
        </w:rPr>
      </w:pPr>
      <w:r w:rsidRPr="00E14D2E">
        <w:rPr>
          <w:noProof/>
        </w:rPr>
        <w:drawing>
          <wp:inline distT="0" distB="0" distL="0" distR="0" wp14:anchorId="5F5454A8" wp14:editId="6C0FF948">
            <wp:extent cx="5915025" cy="428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15854" cy="428685"/>
                    </a:xfrm>
                    <a:prstGeom prst="rect">
                      <a:avLst/>
                    </a:prstGeom>
                  </pic:spPr>
                </pic:pic>
              </a:graphicData>
            </a:graphic>
          </wp:inline>
        </w:drawing>
      </w:r>
    </w:p>
    <w:p w14:paraId="40167328" w14:textId="77777777" w:rsidR="00E14D2E" w:rsidRDefault="00E14D2E" w:rsidP="00E14D2E">
      <w:pPr>
        <w:ind w:firstLine="0"/>
        <w:rPr>
          <w:noProof/>
        </w:rPr>
      </w:pPr>
      <w:r>
        <w:rPr>
          <w:noProof/>
        </w:rPr>
        <w:lastRenderedPageBreak/>
        <w:t>Như chúng ta có thể thấy, phương thức request.get () đang trả về một đối tượng phản hồi. Trong này</w:t>
      </w:r>
    </w:p>
    <w:p w14:paraId="384C8A8A" w14:textId="4F38A0F0" w:rsidR="00E14D2E" w:rsidRDefault="00E14D2E" w:rsidP="00E14D2E">
      <w:pPr>
        <w:ind w:firstLine="0"/>
        <w:rPr>
          <w:noProof/>
        </w:rPr>
      </w:pPr>
      <w:r>
        <w:rPr>
          <w:noProof/>
        </w:rPr>
        <w:t>đối tượng, bạn sẽ tìm thấy tất cả các thông tin tương ứng với phản hồi của yêu cầu của chúng t</w:t>
      </w:r>
      <w:r w:rsidR="00C2309C">
        <w:rPr>
          <w:noProof/>
        </w:rPr>
        <w:t>a</w:t>
      </w:r>
      <w:r>
        <w:rPr>
          <w:noProof/>
        </w:rPr>
        <w:t>.</w:t>
      </w:r>
    </w:p>
    <w:p w14:paraId="6B6BB522" w14:textId="77777777" w:rsidR="00E14D2E" w:rsidRDefault="00E14D2E" w:rsidP="00E14D2E">
      <w:pPr>
        <w:ind w:firstLine="0"/>
        <w:rPr>
          <w:noProof/>
        </w:rPr>
      </w:pPr>
      <w:r>
        <w:rPr>
          <w:noProof/>
        </w:rPr>
        <w:t>Đây là các thuộc tính chính của đối tượng phản hồi:</w:t>
      </w:r>
    </w:p>
    <w:p w14:paraId="1E10D3DD" w14:textId="77777777" w:rsidR="00E14D2E" w:rsidRDefault="00E14D2E" w:rsidP="00E14D2E">
      <w:pPr>
        <w:ind w:firstLine="0"/>
        <w:rPr>
          <w:noProof/>
        </w:rPr>
      </w:pPr>
      <w:r>
        <w:rPr>
          <w:noProof/>
        </w:rPr>
        <w:t>• response.status_code: Đây là mã HTTP được máy chủ trả về.</w:t>
      </w:r>
    </w:p>
    <w:p w14:paraId="069C782A" w14:textId="77777777" w:rsidR="00E14D2E" w:rsidRDefault="00E14D2E" w:rsidP="00E14D2E">
      <w:pPr>
        <w:ind w:firstLine="0"/>
        <w:rPr>
          <w:noProof/>
        </w:rPr>
      </w:pPr>
      <w:r>
        <w:rPr>
          <w:noProof/>
        </w:rPr>
        <w:t>• response.content: Tại đây chúng ta sẽ tìm thấy nội dung của phản hồi máy chủ.</w:t>
      </w:r>
    </w:p>
    <w:p w14:paraId="12ECF849" w14:textId="77777777" w:rsidR="00E14D2E" w:rsidRDefault="00E14D2E" w:rsidP="00E14D2E">
      <w:pPr>
        <w:ind w:firstLine="0"/>
        <w:rPr>
          <w:noProof/>
        </w:rPr>
      </w:pPr>
      <w:r>
        <w:rPr>
          <w:noProof/>
        </w:rPr>
        <w:t xml:space="preserve">• response.json (): Trong trường hợp câu trả lời là JSON, phương thức này tuần tự hóa chuỗi và trả về cấu trúc từ điển với JSON tương ứng kết cấu. </w:t>
      </w:r>
    </w:p>
    <w:p w14:paraId="51DDF65E" w14:textId="56FF159C" w:rsidR="00E14D2E" w:rsidRDefault="00E14D2E" w:rsidP="00E14D2E">
      <w:pPr>
        <w:ind w:firstLine="0"/>
        <w:rPr>
          <w:noProof/>
        </w:rPr>
      </w:pPr>
      <w:r w:rsidRPr="00F94367">
        <w:rPr>
          <w:noProof/>
        </w:rPr>
        <w:t xml:space="preserve">Trong </w:t>
      </w:r>
      <w:r>
        <w:rPr>
          <w:noProof/>
        </w:rPr>
        <w:t>trường hợp không nhận được JSON cho mỗi phản hồi, phương thức sẽ kích hoạt một ngoại lệ.Trong tập lệnh sau, chúng ta cũng có thể xem các thuộc tính thông qua đối tượng phản hồi trong miền python.org. Câu lệnh response.headers cung cấp các tiêu đề của phản hồi của máy chủ web. Về cơ bản, phản hồi là một từ điển đối tượng mà chúng ta có thể lặp lại với định dạng khóa-giá trị bằng phương thức items (). Bạn có thể tìm thấy mã sau trong tệp request_headers.py bên trong</w:t>
      </w:r>
    </w:p>
    <w:p w14:paraId="648504E4" w14:textId="647D90A7" w:rsidR="00E14D2E" w:rsidRDefault="00E14D2E" w:rsidP="00E14D2E">
      <w:pPr>
        <w:ind w:firstLine="0"/>
        <w:rPr>
          <w:noProof/>
        </w:rPr>
      </w:pPr>
      <w:r>
        <w:rPr>
          <w:noProof/>
        </w:rPr>
        <w:t>thư mục yêu cầu:</w:t>
      </w:r>
    </w:p>
    <w:p w14:paraId="40234423" w14:textId="623D7516" w:rsidR="00E14D2E" w:rsidRDefault="00E14D2E" w:rsidP="00E14D2E">
      <w:pPr>
        <w:ind w:firstLine="0"/>
        <w:rPr>
          <w:noProof/>
        </w:rPr>
      </w:pPr>
      <w:r w:rsidRPr="00E14D2E">
        <w:rPr>
          <w:noProof/>
        </w:rPr>
        <w:drawing>
          <wp:inline distT="0" distB="0" distL="0" distR="0" wp14:anchorId="002378B7" wp14:editId="3D257D1C">
            <wp:extent cx="5915025" cy="18383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15852" cy="1838582"/>
                    </a:xfrm>
                    <a:prstGeom prst="rect">
                      <a:avLst/>
                    </a:prstGeom>
                  </pic:spPr>
                </pic:pic>
              </a:graphicData>
            </a:graphic>
          </wp:inline>
        </w:drawing>
      </w:r>
    </w:p>
    <w:p w14:paraId="6AC1A5A1" w14:textId="7FBF24CA" w:rsidR="00E14D2E" w:rsidRDefault="00E14D2E" w:rsidP="00E14D2E">
      <w:pPr>
        <w:ind w:firstLine="0"/>
        <w:rPr>
          <w:noProof/>
        </w:rPr>
      </w:pPr>
      <w:r w:rsidRPr="00E14D2E">
        <w:rPr>
          <w:noProof/>
        </w:rPr>
        <w:drawing>
          <wp:inline distT="0" distB="0" distL="0" distR="0" wp14:anchorId="5A748180" wp14:editId="52722340">
            <wp:extent cx="5857875" cy="3714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8695" cy="371527"/>
                    </a:xfrm>
                    <a:prstGeom prst="rect">
                      <a:avLst/>
                    </a:prstGeom>
                  </pic:spPr>
                </pic:pic>
              </a:graphicData>
            </a:graphic>
          </wp:inline>
        </w:drawing>
      </w:r>
    </w:p>
    <w:p w14:paraId="62F351B7" w14:textId="4AA758A8" w:rsidR="00E14D2E" w:rsidRDefault="00E14D2E" w:rsidP="00E14D2E">
      <w:pPr>
        <w:ind w:firstLine="0"/>
        <w:rPr>
          <w:noProof/>
        </w:rPr>
      </w:pPr>
      <w:r>
        <w:rPr>
          <w:noProof/>
        </w:rPr>
        <w:t>Trong đầu ra của tập lệnh trước, chúng ta có thể thấy tập lệnh đang được thực thi cho python miền tổ chức. Trong dòng cuối cùng của quá trình thực thi, chúng ta có thể đánh dấu sự hiện diện của các truy vấn python trong tiêu đề Tác nhân người dùng:</w:t>
      </w:r>
    </w:p>
    <w:p w14:paraId="11010EE8" w14:textId="683859FE" w:rsidR="00E14D2E" w:rsidRDefault="00E14D2E" w:rsidP="00E14D2E">
      <w:pPr>
        <w:ind w:firstLine="0"/>
        <w:rPr>
          <w:noProof/>
        </w:rPr>
      </w:pPr>
      <w:r w:rsidRPr="00E14D2E">
        <w:rPr>
          <w:noProof/>
        </w:rPr>
        <w:lastRenderedPageBreak/>
        <w:drawing>
          <wp:inline distT="0" distB="0" distL="0" distR="0" wp14:anchorId="4995DD9B" wp14:editId="3D2FA777">
            <wp:extent cx="5819775" cy="4677362"/>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36680" cy="4690949"/>
                    </a:xfrm>
                    <a:prstGeom prst="rect">
                      <a:avLst/>
                    </a:prstGeom>
                  </pic:spPr>
                </pic:pic>
              </a:graphicData>
            </a:graphic>
          </wp:inline>
        </w:drawing>
      </w:r>
    </w:p>
    <w:p w14:paraId="54E15657" w14:textId="563CBD91" w:rsidR="00E14D2E" w:rsidRDefault="00E14D2E" w:rsidP="00E14D2E">
      <w:pPr>
        <w:ind w:firstLine="0"/>
        <w:rPr>
          <w:noProof/>
        </w:rPr>
      </w:pPr>
      <w:r w:rsidRPr="00E14D2E">
        <w:rPr>
          <w:noProof/>
        </w:rPr>
        <w:t>Theo cách tương tự, chúng t</w:t>
      </w:r>
      <w:r w:rsidR="00060591">
        <w:rPr>
          <w:noProof/>
        </w:rPr>
        <w:t>a</w:t>
      </w:r>
      <w:r w:rsidRPr="00E14D2E">
        <w:rPr>
          <w:noProof/>
        </w:rPr>
        <w:t xml:space="preserve"> chỉ có thể lấy các khóa () từ từ điển phản hồi đối tượng</w:t>
      </w:r>
      <w:r>
        <w:rPr>
          <w:noProof/>
        </w:rPr>
        <w:t>.</w:t>
      </w:r>
    </w:p>
    <w:p w14:paraId="5EC8E1BA" w14:textId="559AAC53" w:rsidR="00E14D2E" w:rsidRDefault="00E14D2E" w:rsidP="00E14D2E">
      <w:pPr>
        <w:ind w:firstLine="0"/>
        <w:rPr>
          <w:noProof/>
        </w:rPr>
      </w:pPr>
      <w:r>
        <w:rPr>
          <w:noProof/>
        </w:rPr>
        <w:t>Bạn có thể tìm thấy mã sau trong tệp request_headers_keys.py bên trong thư mục yêu cầu:</w:t>
      </w:r>
    </w:p>
    <w:p w14:paraId="29D1DA99" w14:textId="1A78DC27" w:rsidR="00E14D2E" w:rsidRDefault="00E14D2E" w:rsidP="00E14D2E">
      <w:pPr>
        <w:ind w:firstLine="0"/>
        <w:rPr>
          <w:noProof/>
        </w:rPr>
      </w:pPr>
      <w:r w:rsidRPr="00E14D2E">
        <w:rPr>
          <w:noProof/>
        </w:rPr>
        <w:drawing>
          <wp:inline distT="0" distB="0" distL="0" distR="0" wp14:anchorId="3AA17870" wp14:editId="2A4E5753">
            <wp:extent cx="5772150" cy="1133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2956" cy="1133633"/>
                    </a:xfrm>
                    <a:prstGeom prst="rect">
                      <a:avLst/>
                    </a:prstGeom>
                  </pic:spPr>
                </pic:pic>
              </a:graphicData>
            </a:graphic>
          </wp:inline>
        </w:drawing>
      </w:r>
    </w:p>
    <w:p w14:paraId="52C0D6BF" w14:textId="77777777" w:rsidR="00E14D2E" w:rsidRDefault="00E14D2E" w:rsidP="00E14D2E">
      <w:pPr>
        <w:ind w:firstLine="0"/>
        <w:rPr>
          <w:noProof/>
        </w:rPr>
      </w:pPr>
      <w:r>
        <w:rPr>
          <w:noProof/>
        </w:rPr>
        <w:t>Trong số những ưu điểm chính của mô-đun yêu cầu, chúng ta có thể quan sát những điều sau:</w:t>
      </w:r>
    </w:p>
    <w:p w14:paraId="4AFB367A" w14:textId="77777777" w:rsidR="00E14D2E" w:rsidRDefault="00E14D2E" w:rsidP="00E14D2E">
      <w:pPr>
        <w:ind w:firstLine="0"/>
        <w:rPr>
          <w:noProof/>
        </w:rPr>
      </w:pPr>
      <w:r>
        <w:rPr>
          <w:noProof/>
        </w:rPr>
        <w:t>• Đây là một mô-đun tập trung vào việc tạo ra các máy khách HTTP đầy đủ chức năng.</w:t>
      </w:r>
    </w:p>
    <w:p w14:paraId="2265BF0A" w14:textId="77777777" w:rsidR="00E14D2E" w:rsidRDefault="00E14D2E" w:rsidP="00E14D2E">
      <w:pPr>
        <w:ind w:firstLine="0"/>
        <w:rPr>
          <w:noProof/>
        </w:rPr>
      </w:pPr>
      <w:r>
        <w:rPr>
          <w:noProof/>
        </w:rPr>
        <w:t>• Nó hỗ trợ tất cả các phương pháp và tính năng được xác định trong giao thức HTTP.</w:t>
      </w:r>
    </w:p>
    <w:p w14:paraId="2C0D7DB5" w14:textId="5A79798B" w:rsidR="00E14D2E" w:rsidRDefault="00E14D2E" w:rsidP="00E14D2E">
      <w:pPr>
        <w:ind w:firstLine="0"/>
        <w:rPr>
          <w:noProof/>
        </w:rPr>
      </w:pPr>
      <w:r>
        <w:rPr>
          <w:noProof/>
        </w:rPr>
        <w:lastRenderedPageBreak/>
        <w:t>• Nó là "Pythonic", tức là nó được viết hoàn toàn bằng Python và tất cả các thao tác đều được thực hiện một cách đơn giản và chỉ với một vài dòng mã.</w:t>
      </w:r>
    </w:p>
    <w:p w14:paraId="358D0B5E" w14:textId="4CE24EAC" w:rsidR="00E14D2E" w:rsidRDefault="00E14D2E" w:rsidP="00E14D2E">
      <w:pPr>
        <w:ind w:firstLine="0"/>
        <w:rPr>
          <w:noProof/>
        </w:rPr>
      </w:pPr>
      <w:r>
        <w:rPr>
          <w:noProof/>
        </w:rPr>
        <w:t>• Các nhiệm vụ của nó bao gồm tích hợp với các dịch vụ web, tổng hợp các kết nối HTTP, mã hóa dữ liệu POST trong các biểu mẫu và xử lý cookie. Tất cả các tính năng này là được xử lý tự động bằng cách sử dụng các yêu cầu.</w:t>
      </w:r>
    </w:p>
    <w:p w14:paraId="29A28535" w14:textId="0138AAAF" w:rsidR="00E14D2E" w:rsidRDefault="00E14D2E" w:rsidP="00E14D2E">
      <w:pPr>
        <w:ind w:firstLine="0"/>
        <w:rPr>
          <w:noProof/>
        </w:rPr>
      </w:pPr>
      <w:r>
        <w:rPr>
          <w:noProof/>
        </w:rPr>
        <w:t>Bây giờ, chúng ta hãy xem với sự trợ giúp của một ví dụ làm thế nào chúng ta có thể lấy hình ảnh và liên kết từ một URL với mô-đun yêu cầu.</w:t>
      </w:r>
    </w:p>
    <w:p w14:paraId="36F8E164" w14:textId="77777777" w:rsidR="007A352B" w:rsidRPr="006E478F" w:rsidRDefault="007A352B" w:rsidP="00582963">
      <w:pPr>
        <w:ind w:firstLine="567"/>
      </w:pPr>
    </w:p>
    <w:p w14:paraId="22E82F7A" w14:textId="6006F24E" w:rsidR="00582963" w:rsidRPr="006E478F" w:rsidRDefault="00B607B2" w:rsidP="00582963">
      <w:pPr>
        <w:ind w:firstLine="0"/>
        <w:rPr>
          <w:b/>
          <w:lang w:val="en-US"/>
        </w:rPr>
      </w:pPr>
      <w:hyperlink w:anchor="_Toc106616959" w:history="1">
        <w:r w:rsidR="00582963" w:rsidRPr="00E50FEB">
          <w:rPr>
            <w:rStyle w:val="Hyperlink"/>
            <w:noProof/>
            <w:lang w:eastAsia="en-AU"/>
          </w:rPr>
          <w:t>2.4.</w:t>
        </w:r>
        <w:r w:rsidR="00582963">
          <w:rPr>
            <w:rFonts w:asciiTheme="minorHAnsi" w:eastAsiaTheme="minorEastAsia" w:hAnsiTheme="minorHAnsi" w:cstheme="minorBidi"/>
            <w:noProof/>
            <w:sz w:val="22"/>
            <w:szCs w:val="22"/>
            <w:lang w:val="vi-VN" w:eastAsia="vi-VN" w:bidi="ar-SA"/>
          </w:rPr>
          <w:tab/>
        </w:r>
        <w:r w:rsidR="00582963" w:rsidRPr="006E478F">
          <w:rPr>
            <w:b/>
          </w:rPr>
          <w:t>Xây dựng một ứng dụng HTTP với</w:t>
        </w:r>
        <w:r w:rsidR="00582963">
          <w:rPr>
            <w:b/>
          </w:rPr>
          <w:t xml:space="preserve"> </w:t>
        </w:r>
        <w:r w:rsidR="00582963" w:rsidRPr="006E478F">
          <w:rPr>
            <w:b/>
          </w:rPr>
          <w:t>yêu cầu</w:t>
        </w:r>
      </w:hyperlink>
    </w:p>
    <w:p w14:paraId="40722619" w14:textId="2EF04D7B" w:rsidR="00582963" w:rsidRDefault="00B607B2" w:rsidP="00582963">
      <w:pPr>
        <w:ind w:firstLine="567"/>
        <w:rPr>
          <w:noProof/>
        </w:rPr>
      </w:pPr>
      <w:hyperlink w:anchor="_Toc106616960" w:history="1">
        <w:r w:rsidR="00582963" w:rsidRPr="00E50FEB">
          <w:rPr>
            <w:rStyle w:val="Hyperlink"/>
            <w:noProof/>
          </w:rPr>
          <w:t>2.4.1.</w:t>
        </w:r>
        <w:r w:rsidR="00582963">
          <w:rPr>
            <w:rFonts w:asciiTheme="minorHAnsi" w:eastAsiaTheme="minorEastAsia" w:hAnsiTheme="minorHAnsi" w:cstheme="minorBidi"/>
            <w:noProof/>
            <w:sz w:val="22"/>
            <w:szCs w:val="22"/>
            <w:lang w:val="vi-VN" w:eastAsia="vi-VN" w:bidi="ar-SA"/>
          </w:rPr>
          <w:tab/>
        </w:r>
        <w:r w:rsidR="00582963">
          <w:t>Lấy hình ảnh và liên kết từ một URL với yêu cầu</w:t>
        </w:r>
      </w:hyperlink>
    </w:p>
    <w:p w14:paraId="509104E7" w14:textId="1A9393E9" w:rsidR="00F94367" w:rsidRDefault="00F94367" w:rsidP="00F94367">
      <w:pPr>
        <w:ind w:firstLine="0"/>
        <w:rPr>
          <w:noProof/>
        </w:rPr>
      </w:pPr>
      <w:r w:rsidRPr="00060591">
        <w:rPr>
          <w:noProof/>
        </w:rPr>
        <w:t>Trong</w:t>
      </w:r>
      <w:r w:rsidRPr="00F94367">
        <w:rPr>
          <w:noProof/>
          <w:color w:val="FF0000"/>
        </w:rPr>
        <w:t xml:space="preserve"> </w:t>
      </w:r>
      <w:r>
        <w:rPr>
          <w:noProof/>
        </w:rPr>
        <w:t>ví dụ sau, chúng t</w:t>
      </w:r>
      <w:r w:rsidR="00060591">
        <w:rPr>
          <w:noProof/>
        </w:rPr>
        <w:t>a</w:t>
      </w:r>
      <w:r>
        <w:rPr>
          <w:noProof/>
        </w:rPr>
        <w:t xml:space="preserve"> sẽ trích xuất hình ảnh và liên kết bằng cách sử dụng các yêu cầu và mô-đun biểu thức chính quy. Cách dễ dàng để trích xuất hình ảnh từ một URL là sử dụng để tìm các phần tử HTML img và href trong URL mục tiêu.</w:t>
      </w:r>
    </w:p>
    <w:p w14:paraId="6675F665" w14:textId="77777777" w:rsidR="00F94367" w:rsidRDefault="00F94367" w:rsidP="00F94367">
      <w:pPr>
        <w:ind w:firstLine="0"/>
        <w:rPr>
          <w:noProof/>
        </w:rPr>
      </w:pPr>
      <w:r>
        <w:rPr>
          <w:noProof/>
        </w:rPr>
        <w:t>Bạn có thể tìm thấy mã sau trong tệp get_images_links_url.py bên trong thư mục yêu cầu:</w:t>
      </w:r>
    </w:p>
    <w:p w14:paraId="567A70C8" w14:textId="77777777" w:rsidR="00F94367" w:rsidRDefault="00F94367" w:rsidP="00F94367">
      <w:pPr>
        <w:ind w:firstLine="0"/>
        <w:rPr>
          <w:noProof/>
        </w:rPr>
      </w:pPr>
      <w:r w:rsidRPr="00E14D2E">
        <w:rPr>
          <w:noProof/>
        </w:rPr>
        <w:drawing>
          <wp:inline distT="0" distB="0" distL="0" distR="0" wp14:anchorId="163D5B25" wp14:editId="4ADE5C4E">
            <wp:extent cx="6010275" cy="14859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11112" cy="1486107"/>
                    </a:xfrm>
                    <a:prstGeom prst="rect">
                      <a:avLst/>
                    </a:prstGeom>
                  </pic:spPr>
                </pic:pic>
              </a:graphicData>
            </a:graphic>
          </wp:inline>
        </w:drawing>
      </w:r>
    </w:p>
    <w:p w14:paraId="32459EAB" w14:textId="77777777" w:rsidR="00F94367" w:rsidRDefault="00F94367" w:rsidP="00F94367">
      <w:pPr>
        <w:ind w:firstLine="0"/>
        <w:rPr>
          <w:noProof/>
        </w:rPr>
      </w:pPr>
      <w:r w:rsidRPr="00E14D2E">
        <w:rPr>
          <w:noProof/>
        </w:rPr>
        <w:lastRenderedPageBreak/>
        <w:drawing>
          <wp:inline distT="0" distB="0" distL="0" distR="0" wp14:anchorId="4F87E936" wp14:editId="2C0AA465">
            <wp:extent cx="6010275" cy="33718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11115" cy="3372321"/>
                    </a:xfrm>
                    <a:prstGeom prst="rect">
                      <a:avLst/>
                    </a:prstGeom>
                  </pic:spPr>
                </pic:pic>
              </a:graphicData>
            </a:graphic>
          </wp:inline>
        </w:drawing>
      </w:r>
    </w:p>
    <w:p w14:paraId="33E4E32F" w14:textId="52804EBD" w:rsidR="00F94367" w:rsidRDefault="00F94367" w:rsidP="00F94367">
      <w:pPr>
        <w:ind w:firstLine="0"/>
        <w:rPr>
          <w:noProof/>
        </w:rPr>
      </w:pPr>
      <w:r>
        <w:rPr>
          <w:noProof/>
        </w:rPr>
        <w:t>Trong tập lệnh trước, chúng t</w:t>
      </w:r>
      <w:r w:rsidR="00060591">
        <w:rPr>
          <w:noProof/>
        </w:rPr>
        <w:t>a</w:t>
      </w:r>
      <w:r>
        <w:rPr>
          <w:noProof/>
        </w:rPr>
        <w:t xml:space="preserve"> đang sử dụng biểu thức chính quy để phát hiện hình ảnh và liên kết.</w:t>
      </w:r>
    </w:p>
    <w:p w14:paraId="7A3ECC51" w14:textId="044A1461" w:rsidR="00F94367" w:rsidRDefault="00F94367" w:rsidP="00F94367">
      <w:pPr>
        <w:ind w:firstLine="0"/>
        <w:rPr>
          <w:noProof/>
        </w:rPr>
      </w:pPr>
      <w:r>
        <w:rPr>
          <w:noProof/>
        </w:rPr>
        <w:t>Trong cả hai trường hợp, sử dụng phương thức findall () từ mô-đun re. Đầu tiên, chúng tôi trích xuất</w:t>
      </w:r>
      <w:r w:rsidR="00060591">
        <w:rPr>
          <w:noProof/>
        </w:rPr>
        <w:t xml:space="preserve"> </w:t>
      </w:r>
      <w:r>
        <w:rPr>
          <w:noProof/>
        </w:rPr>
        <w:t xml:space="preserve">hình ảnh bằng cách phát hiện các phần tử img và sau đó chúng </w:t>
      </w:r>
      <w:r w:rsidR="00060591">
        <w:rPr>
          <w:noProof/>
        </w:rPr>
        <w:t>ta</w:t>
      </w:r>
      <w:r>
        <w:rPr>
          <w:noProof/>
        </w:rPr>
        <w:t xml:space="preserve"> trích xuất các liên kết bằng cách phát hiện các phần tử href:</w:t>
      </w:r>
    </w:p>
    <w:p w14:paraId="5631441F" w14:textId="77777777" w:rsidR="00F94367" w:rsidRDefault="00F94367" w:rsidP="00F94367">
      <w:pPr>
        <w:ind w:firstLine="0"/>
        <w:rPr>
          <w:noProof/>
        </w:rPr>
      </w:pPr>
      <w:r w:rsidRPr="00E14D2E">
        <w:rPr>
          <w:noProof/>
        </w:rPr>
        <w:drawing>
          <wp:inline distT="0" distB="0" distL="0" distR="0" wp14:anchorId="2F51801F" wp14:editId="64ACFF66">
            <wp:extent cx="5943600" cy="26384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4430" cy="2638793"/>
                    </a:xfrm>
                    <a:prstGeom prst="rect">
                      <a:avLst/>
                    </a:prstGeom>
                  </pic:spPr>
                </pic:pic>
              </a:graphicData>
            </a:graphic>
          </wp:inline>
        </w:drawing>
      </w:r>
    </w:p>
    <w:p w14:paraId="3B0F4D7A" w14:textId="77777777" w:rsidR="00F94367" w:rsidRDefault="00F94367" w:rsidP="00F94367">
      <w:pPr>
        <w:ind w:firstLine="0"/>
        <w:rPr>
          <w:noProof/>
        </w:rPr>
      </w:pPr>
      <w:r w:rsidRPr="00E14D2E">
        <w:rPr>
          <w:noProof/>
        </w:rPr>
        <w:drawing>
          <wp:inline distT="0" distB="0" distL="0" distR="0" wp14:anchorId="5BCED999" wp14:editId="297EB1DA">
            <wp:extent cx="5905500" cy="723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6324" cy="724001"/>
                    </a:xfrm>
                    <a:prstGeom prst="rect">
                      <a:avLst/>
                    </a:prstGeom>
                  </pic:spPr>
                </pic:pic>
              </a:graphicData>
            </a:graphic>
          </wp:inline>
        </w:drawing>
      </w:r>
    </w:p>
    <w:p w14:paraId="551C1098" w14:textId="77777777" w:rsidR="00F94367" w:rsidRDefault="00F94367" w:rsidP="00F94367">
      <w:pPr>
        <w:ind w:firstLine="0"/>
        <w:rPr>
          <w:noProof/>
        </w:rPr>
      </w:pPr>
      <w:r>
        <w:rPr>
          <w:noProof/>
        </w:rPr>
        <w:t>Khi bạn thực thi tập lệnh trước đó, bạn sẽ thấy đầu ra với các hình ảnh và liên kết</w:t>
      </w:r>
    </w:p>
    <w:p w14:paraId="30B577CD" w14:textId="77777777" w:rsidR="00F94367" w:rsidRDefault="00F94367" w:rsidP="00F94367">
      <w:pPr>
        <w:ind w:firstLine="0"/>
        <w:rPr>
          <w:noProof/>
        </w:rPr>
      </w:pPr>
      <w:r>
        <w:rPr>
          <w:noProof/>
        </w:rPr>
        <w:lastRenderedPageBreak/>
        <w:t>được trích xuất từ miền bạn đã nhập, như có thể thấy ở trên.</w:t>
      </w:r>
    </w:p>
    <w:p w14:paraId="3CC1D27B" w14:textId="77777777" w:rsidR="00F94367" w:rsidRDefault="00F94367" w:rsidP="00F94367">
      <w:pPr>
        <w:ind w:firstLine="0"/>
        <w:rPr>
          <w:noProof/>
        </w:rPr>
      </w:pPr>
      <w:r>
        <w:rPr>
          <w:noProof/>
        </w:rPr>
        <w:t>Cách này để trích xuất hình ảnh và liên kết từ một trang web có thể áp dụng cho</w:t>
      </w:r>
    </w:p>
    <w:p w14:paraId="72B49ECF" w14:textId="28FC8510" w:rsidR="00F94367" w:rsidRDefault="00F94367" w:rsidP="00F94367">
      <w:pPr>
        <w:ind w:firstLine="0"/>
        <w:rPr>
          <w:noProof/>
        </w:rPr>
      </w:pPr>
      <w:r>
        <w:rPr>
          <w:noProof/>
        </w:rPr>
        <w:t>trích xuất bất kỳ phần tử HTML nào khác, bằng cách xác định biểu thức chính quy cho phần tử</w:t>
      </w:r>
      <w:r w:rsidR="00060591">
        <w:rPr>
          <w:noProof/>
        </w:rPr>
        <w:t xml:space="preserve"> </w:t>
      </w:r>
      <w:r>
        <w:rPr>
          <w:noProof/>
        </w:rPr>
        <w:t>điều đó có thể khiến chúng tôi quan tâm.</w:t>
      </w:r>
    </w:p>
    <w:p w14:paraId="53D9409F" w14:textId="77777777" w:rsidR="00F94367" w:rsidRDefault="00F94367" w:rsidP="00582963">
      <w:pPr>
        <w:ind w:firstLine="567"/>
      </w:pPr>
    </w:p>
    <w:p w14:paraId="762C718F" w14:textId="772FB7C7" w:rsidR="00582963" w:rsidRDefault="00B607B2" w:rsidP="00582963">
      <w:pPr>
        <w:ind w:firstLine="567"/>
        <w:rPr>
          <w:noProof/>
        </w:rPr>
      </w:pPr>
      <w:hyperlink w:anchor="_Toc106616960" w:history="1">
        <w:r w:rsidR="00582963" w:rsidRPr="00E50FEB">
          <w:rPr>
            <w:rStyle w:val="Hyperlink"/>
            <w:noProof/>
          </w:rPr>
          <w:t>2.4.</w:t>
        </w:r>
        <w:r w:rsidR="00582963">
          <w:rPr>
            <w:rStyle w:val="Hyperlink"/>
            <w:noProof/>
          </w:rPr>
          <w:t>2</w:t>
        </w:r>
        <w:r w:rsidR="00582963" w:rsidRPr="00E50FEB">
          <w:rPr>
            <w:rStyle w:val="Hyperlink"/>
            <w:noProof/>
          </w:rPr>
          <w:t>.</w:t>
        </w:r>
        <w:r w:rsidR="00582963">
          <w:rPr>
            <w:rFonts w:asciiTheme="minorHAnsi" w:eastAsiaTheme="minorEastAsia" w:hAnsiTheme="minorHAnsi" w:cstheme="minorBidi"/>
            <w:noProof/>
            <w:sz w:val="22"/>
            <w:szCs w:val="22"/>
            <w:lang w:val="vi-VN" w:eastAsia="vi-VN" w:bidi="ar-SA"/>
          </w:rPr>
          <w:tab/>
        </w:r>
        <w:r w:rsidR="00582963">
          <w:t>Đưa ra yêu cầu GET với API REST</w:t>
        </w:r>
      </w:hyperlink>
      <w:r w:rsidR="00582963">
        <w:rPr>
          <w:noProof/>
        </w:rPr>
        <w:t xml:space="preserve"> </w:t>
      </w:r>
    </w:p>
    <w:p w14:paraId="7CAA4566" w14:textId="51C9E302" w:rsidR="00F94367" w:rsidRDefault="00F94367" w:rsidP="00F94367">
      <w:pPr>
        <w:ind w:firstLine="567"/>
      </w:pPr>
      <w:r>
        <w:t>Để kiểm tra các yêu cầu với mô-đun này, chúng t</w:t>
      </w:r>
      <w:r w:rsidR="00060591">
        <w:t>a</w:t>
      </w:r>
      <w:r>
        <w:t xml:space="preserve"> có thể sử dụng dịch vụ </w:t>
      </w:r>
      <w:hyperlink r:id="rId42" w:history="1">
        <w:r w:rsidRPr="00591339">
          <w:rPr>
            <w:rStyle w:val="Hyperlink"/>
          </w:rPr>
          <w:t>https://httpbin.org/</w:t>
        </w:r>
      </w:hyperlink>
      <w:r>
        <w:t xml:space="preserve"> và thử các yêu cầu này, thực hiện từng loại riêng biệt. Trong mọi trường hợp, mã để thực thi để có được đầu ra mong muốn sẽ giống nhau; điều duy nhất sẽ thay đổi sẽ là loại yêu cầu và dữ liệu được gửi đến máy chủ:</w:t>
      </w:r>
    </w:p>
    <w:p w14:paraId="6B0868AC" w14:textId="6D005DE3" w:rsidR="00F94367" w:rsidRDefault="00F94367" w:rsidP="00F94367">
      <w:pPr>
        <w:ind w:firstLine="567"/>
      </w:pPr>
      <w:r w:rsidRPr="00F94367">
        <w:rPr>
          <w:noProof/>
        </w:rPr>
        <w:drawing>
          <wp:inline distT="0" distB="0" distL="0" distR="0" wp14:anchorId="65CF2483" wp14:editId="19690563">
            <wp:extent cx="5686425" cy="26955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87221" cy="2695952"/>
                    </a:xfrm>
                    <a:prstGeom prst="rect">
                      <a:avLst/>
                    </a:prstGeom>
                  </pic:spPr>
                </pic:pic>
              </a:graphicData>
            </a:graphic>
          </wp:inline>
        </w:drawing>
      </w:r>
    </w:p>
    <w:p w14:paraId="421EACC6" w14:textId="134FCEC5" w:rsidR="00D010A8" w:rsidRDefault="00D010A8" w:rsidP="00D010A8">
      <w:pPr>
        <w:ind w:firstLine="567"/>
        <w:jc w:val="center"/>
      </w:pPr>
      <w:r>
        <w:t>Hinh 3.1 – REST API and HTTP methods in the httpbin service</w:t>
      </w:r>
    </w:p>
    <w:p w14:paraId="77BC1C9A" w14:textId="033EDBCC" w:rsidR="00D010A8" w:rsidRDefault="00D010A8" w:rsidP="00D010A8">
      <w:pPr>
        <w:ind w:firstLine="567"/>
        <w:jc w:val="left"/>
      </w:pPr>
      <w:r>
        <w:t>Nếu  yêu cầu http://httpbin.org/get URL</w:t>
      </w:r>
      <w:r w:rsidR="00060591">
        <w:t xml:space="preserve"> </w:t>
      </w:r>
      <w:r>
        <w:t xml:space="preserve"> sẽ nhận được phản hồi trong Định dạng JSON:</w:t>
      </w:r>
    </w:p>
    <w:p w14:paraId="25FFABD8" w14:textId="5003BB4C" w:rsidR="00D010A8" w:rsidRDefault="00D010A8" w:rsidP="00D010A8">
      <w:pPr>
        <w:ind w:firstLine="567"/>
        <w:jc w:val="left"/>
      </w:pPr>
      <w:r w:rsidRPr="00D010A8">
        <w:rPr>
          <w:noProof/>
        </w:rPr>
        <w:lastRenderedPageBreak/>
        <w:drawing>
          <wp:inline distT="0" distB="0" distL="0" distR="0" wp14:anchorId="4B236CB2" wp14:editId="49FED37A">
            <wp:extent cx="5534025" cy="27432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4798" cy="2743583"/>
                    </a:xfrm>
                    <a:prstGeom prst="rect">
                      <a:avLst/>
                    </a:prstGeom>
                  </pic:spPr>
                </pic:pic>
              </a:graphicData>
            </a:graphic>
          </wp:inline>
        </w:drawing>
      </w:r>
    </w:p>
    <w:p w14:paraId="1053315E" w14:textId="1155CFC8" w:rsidR="00D010A8" w:rsidRDefault="00D010A8" w:rsidP="00D010A8">
      <w:pPr>
        <w:ind w:left="567" w:firstLine="0"/>
        <w:jc w:val="left"/>
      </w:pPr>
      <w:r>
        <w:t>Trong đầu ra trước đó, chúng ta có thể thấy phản hồi ở định dạng JSON cho điểm cuối nhận có sẵn trong dịch vụ httpbin.org.</w:t>
      </w:r>
    </w:p>
    <w:p w14:paraId="62999533" w14:textId="77777777" w:rsidR="00D010A8" w:rsidRDefault="00D010A8" w:rsidP="00D010A8">
      <w:pPr>
        <w:ind w:firstLine="567"/>
        <w:jc w:val="left"/>
      </w:pPr>
      <w:r>
        <w:t>Bạn có thể tìm thấy mã sau trong tệp testing_api_rest_get_method.py</w:t>
      </w:r>
    </w:p>
    <w:p w14:paraId="3A35337E" w14:textId="2410E4D4" w:rsidR="00D010A8" w:rsidRDefault="00D010A8" w:rsidP="00D010A8">
      <w:pPr>
        <w:ind w:firstLine="567"/>
        <w:jc w:val="left"/>
      </w:pPr>
      <w:r>
        <w:t>bên trong thư mục yêu cầu:</w:t>
      </w:r>
    </w:p>
    <w:p w14:paraId="37276332" w14:textId="58D39562" w:rsidR="00D010A8" w:rsidRDefault="00D010A8" w:rsidP="00D010A8">
      <w:pPr>
        <w:ind w:firstLine="567"/>
        <w:jc w:val="left"/>
      </w:pPr>
      <w:r w:rsidRPr="00D010A8">
        <w:rPr>
          <w:noProof/>
        </w:rPr>
        <w:drawing>
          <wp:inline distT="0" distB="0" distL="0" distR="0" wp14:anchorId="6AF01693" wp14:editId="7D203D10">
            <wp:extent cx="5514975" cy="11430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5747" cy="1143160"/>
                    </a:xfrm>
                    <a:prstGeom prst="rect">
                      <a:avLst/>
                    </a:prstGeom>
                  </pic:spPr>
                </pic:pic>
              </a:graphicData>
            </a:graphic>
          </wp:inline>
        </w:drawing>
      </w:r>
    </w:p>
    <w:p w14:paraId="4816B322" w14:textId="21B70D7E" w:rsidR="00D010A8" w:rsidRDefault="00D010A8" w:rsidP="00D010A8">
      <w:pPr>
        <w:ind w:firstLine="567"/>
        <w:jc w:val="left"/>
      </w:pPr>
      <w:r w:rsidRPr="00D010A8">
        <w:rPr>
          <w:noProof/>
        </w:rPr>
        <w:drawing>
          <wp:inline distT="0" distB="0" distL="0" distR="0" wp14:anchorId="7D6887E9" wp14:editId="04D60629">
            <wp:extent cx="5486400" cy="16859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7165" cy="1686160"/>
                    </a:xfrm>
                    <a:prstGeom prst="rect">
                      <a:avLst/>
                    </a:prstGeom>
                  </pic:spPr>
                </pic:pic>
              </a:graphicData>
            </a:graphic>
          </wp:inline>
        </w:drawing>
      </w:r>
    </w:p>
    <w:p w14:paraId="244BDC8B" w14:textId="300C91C3" w:rsidR="00D010A8" w:rsidRDefault="00D010A8" w:rsidP="00D010A8">
      <w:pPr>
        <w:ind w:firstLine="567"/>
        <w:jc w:val="left"/>
      </w:pPr>
      <w:r>
        <w:t>Khi thực thi mã trước đó, sẽ thấy đầu ra với các tiêu đề thu được</w:t>
      </w:r>
    </w:p>
    <w:p w14:paraId="068D4FE7" w14:textId="06B1CCCC" w:rsidR="00D010A8" w:rsidRDefault="00D010A8" w:rsidP="00D010A8">
      <w:pPr>
        <w:ind w:left="567" w:firstLine="0"/>
        <w:jc w:val="left"/>
      </w:pPr>
      <w:r>
        <w:t>cho một yêu cầu và phản hồi. Phản hồi tiêu đề sẽ tương tự như kết quả thu được ở định dạng JSON. Với các yêu cầu GET, chúng t</w:t>
      </w:r>
      <w:r w:rsidR="00060591">
        <w:t>a</w:t>
      </w:r>
      <w:r>
        <w:t xml:space="preserve"> có thể xác nhận một cách dễ dàng rằng dịch vụ đang chạy và trả về một phản hồi hợp lệ.</w:t>
      </w:r>
    </w:p>
    <w:p w14:paraId="501A7258" w14:textId="77777777" w:rsidR="00D010A8" w:rsidRDefault="00D010A8" w:rsidP="00D010A8">
      <w:pPr>
        <w:ind w:left="567" w:firstLine="0"/>
        <w:jc w:val="left"/>
      </w:pPr>
    </w:p>
    <w:p w14:paraId="160A5C81" w14:textId="77777777" w:rsidR="00D010A8" w:rsidRPr="00F03EB2" w:rsidRDefault="00D010A8" w:rsidP="00D010A8">
      <w:pPr>
        <w:ind w:firstLine="567"/>
        <w:jc w:val="left"/>
      </w:pPr>
    </w:p>
    <w:p w14:paraId="220D6B0B" w14:textId="4B4ECD93" w:rsidR="00582963" w:rsidRDefault="00B607B2" w:rsidP="00582963">
      <w:pPr>
        <w:ind w:firstLine="567"/>
        <w:rPr>
          <w:noProof/>
        </w:rPr>
      </w:pPr>
      <w:hyperlink w:anchor="_Toc106616960" w:history="1">
        <w:r w:rsidR="00582963" w:rsidRPr="00E50FEB">
          <w:rPr>
            <w:rStyle w:val="Hyperlink"/>
            <w:noProof/>
          </w:rPr>
          <w:t>2.4.</w:t>
        </w:r>
        <w:r w:rsidR="00582963">
          <w:rPr>
            <w:rStyle w:val="Hyperlink"/>
            <w:noProof/>
          </w:rPr>
          <w:t>3</w:t>
        </w:r>
        <w:r w:rsidR="00582963" w:rsidRPr="00E50FEB">
          <w:rPr>
            <w:rStyle w:val="Hyperlink"/>
            <w:noProof/>
          </w:rPr>
          <w:t>.</w:t>
        </w:r>
        <w:r w:rsidR="00582963">
          <w:rPr>
            <w:rFonts w:asciiTheme="minorHAnsi" w:eastAsiaTheme="minorEastAsia" w:hAnsiTheme="minorHAnsi" w:cstheme="minorBidi"/>
            <w:noProof/>
            <w:sz w:val="22"/>
            <w:szCs w:val="22"/>
            <w:lang w:val="vi-VN" w:eastAsia="vi-VN" w:bidi="ar-SA"/>
          </w:rPr>
          <w:tab/>
        </w:r>
        <w:r w:rsidR="00582963">
          <w:t>Đưa ra yêu cầu POST với REST API</w:t>
        </w:r>
      </w:hyperlink>
    </w:p>
    <w:p w14:paraId="5F8C4DE3" w14:textId="6E0A6B40" w:rsidR="00D010A8" w:rsidRDefault="00D010A8" w:rsidP="00D010A8">
      <w:pPr>
        <w:ind w:firstLine="567"/>
      </w:pPr>
      <w:r>
        <w:t>Không giống như phương thức GET gửi dữ liệu trong URL, phương thức POST cho phép gửi dữ liệu đến máy chủ trong phần thân yêu cầu.</w:t>
      </w:r>
    </w:p>
    <w:p w14:paraId="0DF7C9E8" w14:textId="772444A6" w:rsidR="00D010A8" w:rsidRDefault="00D010A8" w:rsidP="00060591">
      <w:pPr>
        <w:ind w:firstLine="567"/>
      </w:pPr>
      <w:r>
        <w:t>Ví dụ: giả sử có dịch vụ đăng ký người dùng bằng biểu mẫu mà bạn phải chuyển một ID và email. Thông tin này sẽ được chuyển qua thuộc tính data</w:t>
      </w:r>
      <w:r w:rsidR="00060591">
        <w:t xml:space="preserve"> </w:t>
      </w:r>
      <w:r>
        <w:t>thông qua một cấu trúc từ điển. Phương thức POST yêu cầu một trường bổ sung được gọi là dữ liệu, trong mà gửi một từ điển với tất cả các yếu tố mà chúng tôi sẽ gửi đến máy chủ thông qua phương pháp tương ứng.</w:t>
      </w:r>
    </w:p>
    <w:p w14:paraId="29316BA0" w14:textId="4ADA3F02" w:rsidR="00D010A8" w:rsidRDefault="00D010A8" w:rsidP="00D010A8">
      <w:pPr>
        <w:ind w:firstLine="567"/>
      </w:pPr>
      <w:r>
        <w:t>Trong ví dụ này, chúng tôi sẽ mô phỏng việc gửi một biểu mẫu HTML thông qua một POST yêu cầu, giống như các trình duyệt làm khi chúng tôi gửi biểu mẫu đến một trang web. Dữ liệu biểu mẫu luôn được gửi ở định dạng từ điển khóa-giá trị.</w:t>
      </w:r>
    </w:p>
    <w:p w14:paraId="783E155C" w14:textId="67825A1D" w:rsidR="00D010A8" w:rsidRDefault="00D010A8" w:rsidP="00D010A8">
      <w:pPr>
        <w:ind w:firstLine="567"/>
      </w:pPr>
      <w:r>
        <w:t>Phương thức POST có sẵn trong https://httpbin.org/#/HTTP_Methods/</w:t>
      </w:r>
    </w:p>
    <w:p w14:paraId="603BFDB4" w14:textId="31AFFF00" w:rsidR="00D010A8" w:rsidRDefault="00D010A8" w:rsidP="00D010A8">
      <w:pPr>
        <w:ind w:firstLine="567"/>
      </w:pPr>
      <w:r>
        <w:t>dịch vụ post_post:</w:t>
      </w:r>
    </w:p>
    <w:p w14:paraId="47D68395" w14:textId="3DFD8CB1" w:rsidR="00D010A8" w:rsidRDefault="00D010A8" w:rsidP="00D010A8">
      <w:pPr>
        <w:ind w:firstLine="567"/>
      </w:pPr>
      <w:r w:rsidRPr="00D010A8">
        <w:rPr>
          <w:noProof/>
        </w:rPr>
        <w:drawing>
          <wp:inline distT="0" distB="0" distL="0" distR="0" wp14:anchorId="1B5CABD1" wp14:editId="1FC75B12">
            <wp:extent cx="5476875" cy="2762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77650" cy="276264"/>
                    </a:xfrm>
                    <a:prstGeom prst="rect">
                      <a:avLst/>
                    </a:prstGeom>
                  </pic:spPr>
                </pic:pic>
              </a:graphicData>
            </a:graphic>
          </wp:inline>
        </w:drawing>
      </w:r>
    </w:p>
    <w:p w14:paraId="7209AA14" w14:textId="77777777" w:rsidR="00D010A8" w:rsidRDefault="00D010A8" w:rsidP="00D010A8">
      <w:pPr>
        <w:ind w:firstLine="567"/>
      </w:pPr>
      <w:r>
        <w:t>Ngoài ra, chúng tôi đang sử dụng một tiêu đề cụ thể để gửi thông tin đến máy chủ ở định dạng JSON.</w:t>
      </w:r>
    </w:p>
    <w:p w14:paraId="4DCA996A" w14:textId="2DF4F678" w:rsidR="00D010A8" w:rsidRDefault="00D010A8" w:rsidP="00D010A8">
      <w:pPr>
        <w:ind w:firstLine="567"/>
      </w:pPr>
      <w:r>
        <w:t>Trong trường hợp này, chúng tôi có thể thêm tiêu đề của riêng mình hoặc sửa đổi những tiêu đề hiện có với tiêu đề tham số.</w:t>
      </w:r>
    </w:p>
    <w:p w14:paraId="706C5BD6" w14:textId="77777777" w:rsidR="00D010A8" w:rsidRDefault="00D010A8" w:rsidP="00D010A8">
      <w:pPr>
        <w:ind w:firstLine="567"/>
      </w:pPr>
      <w:r>
        <w:t>Bạn có thể tìm thấy mã sau trong tệp testing_api_rest_post_method.py</w:t>
      </w:r>
    </w:p>
    <w:p w14:paraId="430B4342" w14:textId="29A022CD" w:rsidR="00D010A8" w:rsidRDefault="00D010A8" w:rsidP="00D010A8">
      <w:pPr>
        <w:ind w:firstLine="567"/>
      </w:pPr>
      <w:r>
        <w:t>bên trong thư mục yêu cầu:</w:t>
      </w:r>
    </w:p>
    <w:p w14:paraId="7F63D7B4" w14:textId="71A370C2" w:rsidR="00D010A8" w:rsidRDefault="00D010A8" w:rsidP="00D010A8">
      <w:pPr>
        <w:ind w:firstLine="567"/>
      </w:pPr>
      <w:r w:rsidRPr="00D010A8">
        <w:rPr>
          <w:noProof/>
        </w:rPr>
        <w:drawing>
          <wp:inline distT="0" distB="0" distL="0" distR="0" wp14:anchorId="025FC87E" wp14:editId="7BD5D75C">
            <wp:extent cx="5514975" cy="15811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15749" cy="1581372"/>
                    </a:xfrm>
                    <a:prstGeom prst="rect">
                      <a:avLst/>
                    </a:prstGeom>
                  </pic:spPr>
                </pic:pic>
              </a:graphicData>
            </a:graphic>
          </wp:inline>
        </w:drawing>
      </w:r>
    </w:p>
    <w:p w14:paraId="2629B425" w14:textId="4477502B" w:rsidR="00D010A8" w:rsidRDefault="00D010A8" w:rsidP="00D010A8">
      <w:pPr>
        <w:ind w:firstLine="567"/>
      </w:pPr>
      <w:r w:rsidRPr="00D010A8">
        <w:rPr>
          <w:noProof/>
        </w:rPr>
        <w:lastRenderedPageBreak/>
        <w:drawing>
          <wp:inline distT="0" distB="0" distL="0" distR="0" wp14:anchorId="71A333C8" wp14:editId="1B4BC2A7">
            <wp:extent cx="5429250" cy="21431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30010" cy="2143425"/>
                    </a:xfrm>
                    <a:prstGeom prst="rect">
                      <a:avLst/>
                    </a:prstGeom>
                  </pic:spPr>
                </pic:pic>
              </a:graphicData>
            </a:graphic>
          </wp:inline>
        </w:drawing>
      </w:r>
    </w:p>
    <w:p w14:paraId="09B87FCB" w14:textId="77777777" w:rsidR="00D010A8" w:rsidRDefault="00D010A8" w:rsidP="00D010A8">
      <w:pPr>
        <w:ind w:firstLine="567"/>
      </w:pPr>
      <w:r>
        <w:t>Trong đoạn mã trước, ngoài việc sử dụng phương thức POST, chúng tôi đang chuyển dữ liệu bạn muốn gửi đến máy chủ dưới dạng tham số trong thuộc tính dữ liệu. Khi bạn chạy tập lệnh trước, bạn sẽ nhận được kết quả sau:</w:t>
      </w:r>
    </w:p>
    <w:p w14:paraId="0E31C179" w14:textId="77777777" w:rsidR="00D010A8" w:rsidRDefault="00D010A8" w:rsidP="00D010A8">
      <w:pPr>
        <w:ind w:firstLine="567"/>
      </w:pPr>
      <w:r w:rsidRPr="00D010A8">
        <w:rPr>
          <w:noProof/>
        </w:rPr>
        <w:drawing>
          <wp:inline distT="0" distB="0" distL="0" distR="0" wp14:anchorId="5EDEBCDD" wp14:editId="4D32C58C">
            <wp:extent cx="5419725" cy="32861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20482" cy="3286584"/>
                    </a:xfrm>
                    <a:prstGeom prst="rect">
                      <a:avLst/>
                    </a:prstGeom>
                  </pic:spPr>
                </pic:pic>
              </a:graphicData>
            </a:graphic>
          </wp:inline>
        </w:drawing>
      </w:r>
    </w:p>
    <w:p w14:paraId="0D9677C7" w14:textId="77777777" w:rsidR="00D010A8" w:rsidRDefault="00D010A8" w:rsidP="00D010A8">
      <w:pPr>
        <w:ind w:firstLine="567"/>
      </w:pPr>
      <w:r w:rsidRPr="00D010A8">
        <w:rPr>
          <w:noProof/>
        </w:rPr>
        <w:drawing>
          <wp:inline distT="0" distB="0" distL="0" distR="0" wp14:anchorId="251646B3" wp14:editId="4C9D8BCA">
            <wp:extent cx="5495925" cy="20097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96696" cy="2010057"/>
                    </a:xfrm>
                    <a:prstGeom prst="rect">
                      <a:avLst/>
                    </a:prstGeom>
                  </pic:spPr>
                </pic:pic>
              </a:graphicData>
            </a:graphic>
          </wp:inline>
        </w:drawing>
      </w:r>
    </w:p>
    <w:p w14:paraId="2288F9B2" w14:textId="77777777" w:rsidR="00D010A8" w:rsidRDefault="00D010A8" w:rsidP="00D010A8">
      <w:pPr>
        <w:ind w:firstLine="567"/>
      </w:pPr>
      <w:r>
        <w:lastRenderedPageBreak/>
        <w:t>Trong đầu ra của tập lệnh trước, chúng ta có thể thấy rằng đối tượng phản hồi có chứa</w:t>
      </w:r>
    </w:p>
    <w:p w14:paraId="7BDFED7D" w14:textId="77777777" w:rsidR="00D010A8" w:rsidRDefault="00D010A8" w:rsidP="00D010A8">
      <w:pPr>
        <w:ind w:firstLine="567"/>
      </w:pPr>
      <w:r>
        <w:t>ID đang được gửi trong đối tượng từ điển dữ liệu. Ngoài ra, chúng ta có thể thấy các tiêu đề liên quan đến</w:t>
      </w:r>
    </w:p>
    <w:p w14:paraId="699D0AC2" w14:textId="77777777" w:rsidR="00D010A8" w:rsidRDefault="00D010A8" w:rsidP="00D010A8">
      <w:pPr>
        <w:ind w:firstLine="567"/>
      </w:pPr>
      <w:r>
        <w:t>loại nội dung ứng dụng / json và tiêu đề tác nhân người dùng nơi chúng tôi có thể xem tiêu đề được thiết lập trong giá trị python-request / 2.23 tương ứng với phiên bản của mô-đun yêu cầu mà chúng tôi đang sử dụng.</w:t>
      </w:r>
    </w:p>
    <w:p w14:paraId="77D054A4" w14:textId="55485CE9" w:rsidR="00582963" w:rsidRDefault="00D010A8" w:rsidP="00D010A8">
      <w:pPr>
        <w:ind w:firstLine="567"/>
        <w:rPr>
          <w:noProof/>
        </w:rPr>
      </w:pPr>
      <w:r>
        <w:br/>
      </w:r>
      <w:hyperlink w:anchor="_Toc106616960" w:history="1">
        <w:r w:rsidR="00582963" w:rsidRPr="00E50FEB">
          <w:rPr>
            <w:rStyle w:val="Hyperlink"/>
            <w:noProof/>
          </w:rPr>
          <w:t>2.4.</w:t>
        </w:r>
        <w:r w:rsidR="00582963">
          <w:rPr>
            <w:rStyle w:val="Hyperlink"/>
            <w:noProof/>
          </w:rPr>
          <w:t>4</w:t>
        </w:r>
        <w:r w:rsidR="00582963" w:rsidRPr="00E50FEB">
          <w:rPr>
            <w:rStyle w:val="Hyperlink"/>
            <w:noProof/>
          </w:rPr>
          <w:t>.</w:t>
        </w:r>
        <w:r w:rsidR="00582963">
          <w:rPr>
            <w:rFonts w:asciiTheme="minorHAnsi" w:eastAsiaTheme="minorEastAsia" w:hAnsiTheme="minorHAnsi" w:cstheme="minorBidi"/>
            <w:noProof/>
            <w:sz w:val="22"/>
            <w:szCs w:val="22"/>
            <w:lang w:val="vi-VN" w:eastAsia="vi-VN" w:bidi="ar-SA"/>
          </w:rPr>
          <w:tab/>
        </w:r>
        <w:r w:rsidR="00582963">
          <w:t>Quản lý proxy với các yêu cầu</w:t>
        </w:r>
      </w:hyperlink>
    </w:p>
    <w:p w14:paraId="542137AD" w14:textId="135FE452" w:rsidR="00D010A8" w:rsidRDefault="00D010A8" w:rsidP="00D010A8">
      <w:pPr>
        <w:ind w:firstLine="567"/>
      </w:pPr>
      <w:r>
        <w:t>Một tính năng thú vị được cung cấp bởi mô-đun yêu cầu là tùy chọn để đưa ra yêu cầu thông qua proxy hoặc máy trung gian giữa mạng nội bộ của chúng tôi và mạng bên ngoài mạng. Một proxy được xác định theo cách sau:</w:t>
      </w:r>
    </w:p>
    <w:p w14:paraId="60C6D828" w14:textId="29397C17" w:rsidR="00D010A8" w:rsidRDefault="00D010A8" w:rsidP="00D010A8">
      <w:pPr>
        <w:ind w:firstLine="567"/>
      </w:pPr>
      <w:r w:rsidRPr="00D010A8">
        <w:rPr>
          <w:noProof/>
        </w:rPr>
        <w:drawing>
          <wp:inline distT="0" distB="0" distL="0" distR="0" wp14:anchorId="49AF3576" wp14:editId="3F5489DB">
            <wp:extent cx="5534025" cy="21059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99555" cy="224507"/>
                    </a:xfrm>
                    <a:prstGeom prst="rect">
                      <a:avLst/>
                    </a:prstGeom>
                  </pic:spPr>
                </pic:pic>
              </a:graphicData>
            </a:graphic>
          </wp:inline>
        </w:drawing>
      </w:r>
    </w:p>
    <w:p w14:paraId="1D5A4205" w14:textId="70BCE365" w:rsidR="00D010A8" w:rsidRDefault="00D010A8" w:rsidP="00D010A8">
      <w:pPr>
        <w:ind w:firstLine="567"/>
      </w:pPr>
      <w:r>
        <w:t>Để thực hiện yêu cầu thông qua proxy, chúng tôi đang sử dụng thuộc tính proxy của get ()phương pháp:</w:t>
      </w:r>
    </w:p>
    <w:p w14:paraId="196C8C8F" w14:textId="52F80B82" w:rsidR="00D010A8" w:rsidRDefault="00D010A8" w:rsidP="00D010A8">
      <w:pPr>
        <w:ind w:firstLine="567"/>
      </w:pPr>
      <w:r w:rsidRPr="00D010A8">
        <w:rPr>
          <w:noProof/>
        </w:rPr>
        <w:drawing>
          <wp:inline distT="0" distB="0" distL="0" distR="0" wp14:anchorId="2345AA5B" wp14:editId="57116FBA">
            <wp:extent cx="5391150" cy="27470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75716" cy="279017"/>
                    </a:xfrm>
                    <a:prstGeom prst="rect">
                      <a:avLst/>
                    </a:prstGeom>
                  </pic:spPr>
                </pic:pic>
              </a:graphicData>
            </a:graphic>
          </wp:inline>
        </w:drawing>
      </w:r>
    </w:p>
    <w:p w14:paraId="23B26413" w14:textId="77777777" w:rsidR="000748FF" w:rsidRDefault="000748FF" w:rsidP="000748FF">
      <w:pPr>
        <w:ind w:firstLine="567"/>
      </w:pPr>
      <w:r>
        <w:t>Tham số proxy phải được chuyển dưới dạng từ điển, nghĩa là bạn phải</w:t>
      </w:r>
    </w:p>
    <w:p w14:paraId="0DB5F5A9" w14:textId="77777777" w:rsidR="000748FF" w:rsidRDefault="000748FF" w:rsidP="000748FF">
      <w:pPr>
        <w:ind w:firstLine="567"/>
      </w:pPr>
      <w:r>
        <w:t>tạo một loại từ điển trong đó chúng tôi chỉ định giao thức với địa chỉ IP và cổng</w:t>
      </w:r>
    </w:p>
    <w:p w14:paraId="10DE6B5F" w14:textId="03C5CEFC" w:rsidR="00D010A8" w:rsidRDefault="000748FF" w:rsidP="000748FF">
      <w:pPr>
        <w:ind w:firstLine="567"/>
      </w:pPr>
      <w:r>
        <w:t>nơi proxy đang nghe:</w:t>
      </w:r>
    </w:p>
    <w:p w14:paraId="56A25F14" w14:textId="61956989" w:rsidR="000748FF" w:rsidRDefault="000748FF" w:rsidP="000748FF">
      <w:pPr>
        <w:ind w:firstLine="567"/>
      </w:pPr>
      <w:r w:rsidRPr="000748FF">
        <w:rPr>
          <w:noProof/>
        </w:rPr>
        <w:drawing>
          <wp:inline distT="0" distB="0" distL="0" distR="0" wp14:anchorId="4BA49A79" wp14:editId="411F1C81">
            <wp:extent cx="5381625" cy="6858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2378" cy="685896"/>
                    </a:xfrm>
                    <a:prstGeom prst="rect">
                      <a:avLst/>
                    </a:prstGeom>
                  </pic:spPr>
                </pic:pic>
              </a:graphicData>
            </a:graphic>
          </wp:inline>
        </w:drawing>
      </w:r>
    </w:p>
    <w:p w14:paraId="3BFEA375" w14:textId="2CCDE24B" w:rsidR="000748FF" w:rsidRDefault="000748FF" w:rsidP="000748FF">
      <w:pPr>
        <w:ind w:firstLine="567"/>
      </w:pPr>
      <w:r>
        <w:t>Mã trước có thể hữu ích trong trường hợp chúng tôi cần thực hiện yêu cầu từ nội bộ mạng thông qua một máy trung gian. Đối với điều này, nó là cần thiết để biết địa chỉ IP và cổng của máy này.</w:t>
      </w:r>
    </w:p>
    <w:p w14:paraId="0E4C1B01" w14:textId="53B594BD" w:rsidR="00582963" w:rsidRDefault="00582963" w:rsidP="000748FF">
      <w:pPr>
        <w:ind w:firstLine="0"/>
      </w:pPr>
      <w:r>
        <w:fldChar w:fldCharType="begin"/>
      </w:r>
      <w:r>
        <w:instrText xml:space="preserve"> HYPERLINK \l "_Toc106616960" </w:instrText>
      </w:r>
      <w:r>
        <w:fldChar w:fldCharType="separate"/>
      </w:r>
      <w:r w:rsidRPr="00E50FEB">
        <w:rPr>
          <w:rStyle w:val="Hyperlink"/>
          <w:noProof/>
        </w:rPr>
        <w:t>2.4.</w:t>
      </w:r>
      <w:r>
        <w:rPr>
          <w:rStyle w:val="Hyperlink"/>
          <w:noProof/>
        </w:rPr>
        <w:t>5</w:t>
      </w:r>
      <w:r w:rsidRPr="00E50FEB">
        <w:rPr>
          <w:rStyle w:val="Hyperlink"/>
          <w:noProof/>
        </w:rPr>
        <w:t>.</w:t>
      </w:r>
      <w:r>
        <w:rPr>
          <w:rFonts w:asciiTheme="minorHAnsi" w:eastAsiaTheme="minorEastAsia" w:hAnsiTheme="minorHAnsi" w:cstheme="minorBidi"/>
          <w:noProof/>
          <w:sz w:val="22"/>
          <w:szCs w:val="22"/>
          <w:lang w:val="vi-VN" w:eastAsia="vi-VN" w:bidi="ar-SA"/>
        </w:rPr>
        <w:tab/>
      </w:r>
      <w:r>
        <w:t>Quản lý các trường hợp ngoại lệ với các yêu cầu</w:t>
      </w:r>
      <w:r w:rsidR="000748FF">
        <w:t xml:space="preserve"> </w:t>
      </w:r>
    </w:p>
    <w:p w14:paraId="7B283AE9" w14:textId="2E74B861" w:rsidR="000748FF" w:rsidRDefault="00582963" w:rsidP="000748FF">
      <w:pPr>
        <w:ind w:firstLine="0"/>
        <w:rPr>
          <w:noProof/>
        </w:rPr>
      </w:pPr>
      <w:r>
        <w:rPr>
          <w:noProof/>
        </w:rPr>
        <w:fldChar w:fldCharType="end"/>
      </w:r>
      <w:r w:rsidR="000748FF" w:rsidRPr="000748FF">
        <w:t xml:space="preserve"> </w:t>
      </w:r>
      <w:r w:rsidR="000748FF">
        <w:rPr>
          <w:noProof/>
        </w:rPr>
        <w:t>So với các mô-đun khác, mô-đun yêu cầu xử lý lỗi theo một cách khác.</w:t>
      </w:r>
    </w:p>
    <w:p w14:paraId="516907A3" w14:textId="77777777" w:rsidR="000748FF" w:rsidRDefault="000748FF" w:rsidP="000748FF">
      <w:pPr>
        <w:ind w:firstLine="0"/>
        <w:rPr>
          <w:noProof/>
        </w:rPr>
      </w:pPr>
      <w:r>
        <w:rPr>
          <w:noProof/>
        </w:rPr>
        <w:t>Trong ví dụ sau, chúng ta thấy cách mô-đun yêu cầu tạo ra lỗi 404,</w:t>
      </w:r>
    </w:p>
    <w:p w14:paraId="000A0D0E" w14:textId="4ED23AED" w:rsidR="000748FF" w:rsidRDefault="000748FF" w:rsidP="000748FF">
      <w:pPr>
        <w:ind w:firstLine="0"/>
        <w:rPr>
          <w:noProof/>
        </w:rPr>
      </w:pPr>
      <w:r>
        <w:rPr>
          <w:noProof/>
        </w:rPr>
        <w:t>chỉ ra rằng nó không thể tìm thấy tài nguyên được yêu cầu:</w:t>
      </w:r>
    </w:p>
    <w:p w14:paraId="722B8032" w14:textId="40301EA7" w:rsidR="000748FF" w:rsidRDefault="000748FF" w:rsidP="000748FF">
      <w:pPr>
        <w:ind w:firstLine="0"/>
        <w:rPr>
          <w:noProof/>
        </w:rPr>
      </w:pPr>
      <w:r w:rsidRPr="000748FF">
        <w:rPr>
          <w:noProof/>
        </w:rPr>
        <w:drawing>
          <wp:inline distT="0" distB="0" distL="0" distR="0" wp14:anchorId="1B7A7D07" wp14:editId="07115D2C">
            <wp:extent cx="5753100" cy="5905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3909" cy="590633"/>
                    </a:xfrm>
                    <a:prstGeom prst="rect">
                      <a:avLst/>
                    </a:prstGeom>
                  </pic:spPr>
                </pic:pic>
              </a:graphicData>
            </a:graphic>
          </wp:inline>
        </w:drawing>
      </w:r>
    </w:p>
    <w:p w14:paraId="0DCFF4B3" w14:textId="77777777" w:rsidR="000748FF" w:rsidRDefault="000748FF" w:rsidP="000748FF">
      <w:pPr>
        <w:ind w:firstLine="0"/>
        <w:rPr>
          <w:noProof/>
        </w:rPr>
      </w:pPr>
      <w:r>
        <w:rPr>
          <w:noProof/>
        </w:rPr>
        <w:lastRenderedPageBreak/>
        <w:t>Để xem ngoại lệ được tạo bên trong, chúng ta có thể sử dụng raise_for_status ()</w:t>
      </w:r>
    </w:p>
    <w:p w14:paraId="1114B2F4" w14:textId="4303BA70" w:rsidR="000748FF" w:rsidRDefault="000748FF" w:rsidP="000748FF">
      <w:pPr>
        <w:ind w:firstLine="0"/>
        <w:rPr>
          <w:noProof/>
        </w:rPr>
      </w:pPr>
      <w:r>
        <w:rPr>
          <w:noProof/>
        </w:rPr>
        <w:t>phương pháp:</w:t>
      </w:r>
    </w:p>
    <w:p w14:paraId="01143F52" w14:textId="279ADC69" w:rsidR="000748FF" w:rsidRDefault="000748FF" w:rsidP="000748FF">
      <w:pPr>
        <w:ind w:firstLine="0"/>
        <w:rPr>
          <w:noProof/>
        </w:rPr>
      </w:pPr>
      <w:r w:rsidRPr="000748FF">
        <w:rPr>
          <w:noProof/>
        </w:rPr>
        <w:drawing>
          <wp:inline distT="0" distB="0" distL="0" distR="0" wp14:anchorId="7CCA4695" wp14:editId="11488ECC">
            <wp:extent cx="5734050" cy="3143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4853" cy="314369"/>
                    </a:xfrm>
                    <a:prstGeom prst="rect">
                      <a:avLst/>
                    </a:prstGeom>
                  </pic:spPr>
                </pic:pic>
              </a:graphicData>
            </a:graphic>
          </wp:inline>
        </w:drawing>
      </w:r>
    </w:p>
    <w:p w14:paraId="7B0679BD" w14:textId="438DC047" w:rsidR="000748FF" w:rsidRDefault="000748FF" w:rsidP="000748FF">
      <w:pPr>
        <w:ind w:firstLine="0"/>
        <w:rPr>
          <w:noProof/>
        </w:rPr>
      </w:pPr>
      <w:r>
        <w:rPr>
          <w:noProof/>
        </w:rPr>
        <w:t>Trong trường hợp đưa ra yêu cầu đối với máy chủ lưu trữ không tồn tại và khi hết thời gian có được tạo ra, chúng tôi nhận được một ngoại lệ ConnectionError:</w:t>
      </w:r>
    </w:p>
    <w:p w14:paraId="3016499F" w14:textId="6F2495EB" w:rsidR="000748FF" w:rsidRDefault="000748FF" w:rsidP="000748FF">
      <w:pPr>
        <w:ind w:firstLine="0"/>
        <w:rPr>
          <w:noProof/>
        </w:rPr>
      </w:pPr>
      <w:r w:rsidRPr="000748FF">
        <w:rPr>
          <w:noProof/>
        </w:rPr>
        <w:drawing>
          <wp:inline distT="0" distB="0" distL="0" distR="0" wp14:anchorId="26B1B29B" wp14:editId="6E668C63">
            <wp:extent cx="5715000" cy="10001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15801" cy="1000265"/>
                    </a:xfrm>
                    <a:prstGeom prst="rect">
                      <a:avLst/>
                    </a:prstGeom>
                  </pic:spPr>
                </pic:pic>
              </a:graphicData>
            </a:graphic>
          </wp:inline>
        </w:drawing>
      </w:r>
    </w:p>
    <w:p w14:paraId="593F977A" w14:textId="094BB85B" w:rsidR="000748FF" w:rsidRDefault="000748FF" w:rsidP="000748FF">
      <w:pPr>
        <w:ind w:firstLine="0"/>
        <w:rPr>
          <w:noProof/>
        </w:rPr>
      </w:pPr>
      <w:r>
        <w:rPr>
          <w:noProof/>
        </w:rPr>
        <w:t>Với điều này, chúng ta đã đến cuối phần của chúng ta về mô-đun yêu cầu. Như bạn có thể hiện đã nhận thấy, mô-đun yêu cầu giúp việc sử dụng các yêu cầu HTTP dễ dàng hơn trong Python so với urllib. Trừ khi bạn có yêu cầu sử dụng urllib, tôi sẽ</w:t>
      </w:r>
    </w:p>
    <w:p w14:paraId="77A31A74" w14:textId="77777777" w:rsidR="000748FF" w:rsidRDefault="000748FF" w:rsidP="000748FF">
      <w:pPr>
        <w:ind w:firstLine="0"/>
        <w:rPr>
          <w:noProof/>
        </w:rPr>
      </w:pPr>
      <w:r>
        <w:rPr>
          <w:noProof/>
        </w:rPr>
        <w:t>khuyên bạn nên sử dụng các yêu cầu cho các dự án của bạn bằng Python.</w:t>
      </w:r>
    </w:p>
    <w:p w14:paraId="69983E32" w14:textId="4E757308" w:rsidR="000748FF" w:rsidRDefault="000748FF" w:rsidP="000748FF">
      <w:pPr>
        <w:ind w:firstLine="0"/>
        <w:rPr>
          <w:noProof/>
        </w:rPr>
      </w:pPr>
      <w:r>
        <w:rPr>
          <w:noProof/>
        </w:rPr>
        <w:t>Bây giờ bạn đã biết những điều cơ bản về việc xây dựng một ứng dụng khách HTTP với mô-đun yêu cầu, hãy chuyển sang tìm hiểu về cách xây dựng một ứng dụng khách HTTP với mô-đun httpx cho quản lý các yêu cầu không đồng bộ.</w:t>
      </w:r>
    </w:p>
    <w:p w14:paraId="0ACAC92F" w14:textId="77777777" w:rsidR="000748FF" w:rsidRDefault="000748FF" w:rsidP="000748FF">
      <w:pPr>
        <w:ind w:firstLine="0"/>
        <w:rPr>
          <w:noProof/>
        </w:rPr>
      </w:pPr>
    </w:p>
    <w:p w14:paraId="4761C155" w14:textId="77777777" w:rsidR="000748FF" w:rsidRDefault="000748FF" w:rsidP="00582963">
      <w:pPr>
        <w:ind w:firstLine="0"/>
      </w:pPr>
    </w:p>
    <w:p w14:paraId="18B4BFEB" w14:textId="2754DA8F" w:rsidR="00582963" w:rsidRPr="006E478F" w:rsidRDefault="00582963" w:rsidP="00582963">
      <w:pPr>
        <w:ind w:firstLine="0"/>
        <w:rPr>
          <w:b/>
        </w:rPr>
      </w:pPr>
      <w:r>
        <w:fldChar w:fldCharType="begin"/>
      </w:r>
      <w:r>
        <w:instrText xml:space="preserve"> HYPERLINK \l "_Toc106616959" </w:instrText>
      </w:r>
      <w:r>
        <w:fldChar w:fldCharType="separate"/>
      </w:r>
      <w:r w:rsidRPr="00E50FEB">
        <w:rPr>
          <w:rStyle w:val="Hyperlink"/>
          <w:noProof/>
          <w:lang w:eastAsia="en-AU"/>
        </w:rPr>
        <w:t>2.</w:t>
      </w:r>
      <w:r>
        <w:rPr>
          <w:rStyle w:val="Hyperlink"/>
          <w:noProof/>
          <w:lang w:eastAsia="en-AU"/>
        </w:rPr>
        <w:t>5</w:t>
      </w:r>
      <w:r w:rsidRPr="00E50FEB">
        <w:rPr>
          <w:rStyle w:val="Hyperlink"/>
          <w:noProof/>
          <w:lang w:eastAsia="en-AU"/>
        </w:rPr>
        <w:t>.</w:t>
      </w:r>
      <w:r>
        <w:rPr>
          <w:rFonts w:asciiTheme="minorHAnsi" w:eastAsiaTheme="minorEastAsia" w:hAnsiTheme="minorHAnsi" w:cstheme="minorBidi"/>
          <w:noProof/>
          <w:sz w:val="22"/>
          <w:szCs w:val="22"/>
          <w:lang w:val="vi-VN" w:eastAsia="vi-VN" w:bidi="ar-SA"/>
        </w:rPr>
        <w:tab/>
      </w:r>
      <w:r w:rsidRPr="006E478F">
        <w:rPr>
          <w:b/>
        </w:rPr>
        <w:t>Xây dựng một ứng dụng HTTP với</w:t>
      </w:r>
      <w:r>
        <w:rPr>
          <w:b/>
        </w:rPr>
        <w:t xml:space="preserve"> </w:t>
      </w:r>
      <w:r w:rsidRPr="006E478F">
        <w:rPr>
          <w:b/>
        </w:rPr>
        <w:t>httpx</w:t>
      </w:r>
    </w:p>
    <w:p w14:paraId="179AB0D9" w14:textId="71073572" w:rsidR="000748FF" w:rsidRDefault="00582963" w:rsidP="000748FF">
      <w:pPr>
        <w:ind w:firstLine="0"/>
        <w:rPr>
          <w:noProof/>
        </w:rPr>
      </w:pPr>
      <w:r>
        <w:rPr>
          <w:noProof/>
        </w:rPr>
        <w:fldChar w:fldCharType="end"/>
      </w:r>
      <w:r w:rsidR="000748FF" w:rsidRPr="000748FF">
        <w:t xml:space="preserve"> </w:t>
      </w:r>
      <w:r w:rsidR="000748FF">
        <w:rPr>
          <w:noProof/>
        </w:rPr>
        <w:t>Gói httpx là gói thư viện chuẩn Python được khuyến nghị cho HTTP và</w:t>
      </w:r>
    </w:p>
    <w:p w14:paraId="2E3CBABB" w14:textId="17111BE7" w:rsidR="000748FF" w:rsidRDefault="000748FF" w:rsidP="000748FF">
      <w:pPr>
        <w:ind w:firstLine="0"/>
        <w:rPr>
          <w:noProof/>
        </w:rPr>
      </w:pPr>
      <w:r>
        <w:rPr>
          <w:noProof/>
        </w:rPr>
        <w:t>các tác vụ không đồng bộ trong Python 3.7. Mô-đun này có giao diện đơn giản hơn và nó cũng có năng lực quản lý tất cả các nhiệm vụ liên quan đến yêu cầu không đồng bộ. Mô-đun này tương thích với các yêu cầu và với phiên bản của giao thức HTTP / 2, cung cấp một loạt các cải tiến ở cấp hiệu suất, chẳng hạn như nén</w:t>
      </w:r>
    </w:p>
    <w:p w14:paraId="28777263" w14:textId="7D6DB96C" w:rsidR="000748FF" w:rsidRDefault="000748FF" w:rsidP="000748FF">
      <w:pPr>
        <w:ind w:firstLine="0"/>
        <w:rPr>
          <w:noProof/>
        </w:rPr>
      </w:pPr>
      <w:r>
        <w:rPr>
          <w:noProof/>
        </w:rPr>
        <w:t>các tiêu đề được gửi trong các yêu cầu. Mô-đun này hỗ trợ cả hai phiên bản HTTP / 1.1 và HTTP / 2. Sự khác biệt chính giữa hai phiên bản này là phiên bản HTTP / 2 là một giao thức dựa trên dữ liệu nhị phân thay vì</w:t>
      </w:r>
    </w:p>
    <w:p w14:paraId="3FDA586A" w14:textId="018ECAF2" w:rsidR="000748FF" w:rsidRDefault="000748FF" w:rsidP="000748FF">
      <w:pPr>
        <w:ind w:firstLine="0"/>
        <w:rPr>
          <w:noProof/>
        </w:rPr>
      </w:pPr>
      <w:r>
        <w:rPr>
          <w:noProof/>
        </w:rPr>
        <w:t xml:space="preserve">dữ liệu dạng văn bản. HTTP / 2 là một phiên bản mới lớn của giao thức HTTP, mang lại hiệu quả hơn nhiềun vận chuyển với những lợi thế về hiệu suất có thể. HTTP / 2 không thay đổi cốt lõi ngữ nghĩa của yêu cầu hoặc phản hồi, nhưng không thay đổi </w:t>
      </w:r>
      <w:r>
        <w:rPr>
          <w:noProof/>
        </w:rPr>
        <w:lastRenderedPageBreak/>
        <w:t>cách dữ liệu được truyền từ và tới máy chủ. Bạn có thể cài đặt mô-đun httpx trên hệ thống của mình một cách dễ dàng bằng lệnh pip</w:t>
      </w:r>
    </w:p>
    <w:p w14:paraId="5E0C5B09" w14:textId="604F1B25" w:rsidR="000748FF" w:rsidRPr="000748FF" w:rsidRDefault="000748FF" w:rsidP="000748FF">
      <w:pPr>
        <w:ind w:firstLine="0"/>
        <w:rPr>
          <w:noProof/>
        </w:rPr>
      </w:pPr>
      <w:r w:rsidRPr="000748FF">
        <w:rPr>
          <w:noProof/>
        </w:rPr>
        <w:drawing>
          <wp:inline distT="0" distB="0" distL="0" distR="0" wp14:anchorId="55D14058" wp14:editId="26DF6B95">
            <wp:extent cx="5876925" cy="21347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80247" cy="224497"/>
                    </a:xfrm>
                    <a:prstGeom prst="rect">
                      <a:avLst/>
                    </a:prstGeom>
                  </pic:spPr>
                </pic:pic>
              </a:graphicData>
            </a:graphic>
          </wp:inline>
        </w:drawing>
      </w:r>
    </w:p>
    <w:p w14:paraId="33EE191F" w14:textId="06CCE019" w:rsidR="000748FF" w:rsidRDefault="000748FF" w:rsidP="00582963">
      <w:pPr>
        <w:ind w:firstLine="0"/>
      </w:pPr>
      <w:r w:rsidRPr="000748FF">
        <w:t>Nếu bạn đang sử dụng Python 3.7, bạn có thể sử dụng lệnh sau:</w:t>
      </w:r>
    </w:p>
    <w:p w14:paraId="7CBDD913" w14:textId="766E3881" w:rsidR="000748FF" w:rsidRDefault="000748FF" w:rsidP="00582963">
      <w:pPr>
        <w:ind w:firstLine="0"/>
      </w:pPr>
      <w:r w:rsidRPr="000748FF">
        <w:rPr>
          <w:noProof/>
        </w:rPr>
        <w:drawing>
          <wp:inline distT="0" distB="0" distL="0" distR="0" wp14:anchorId="1B9B0E28" wp14:editId="663766C3">
            <wp:extent cx="5848350" cy="201234"/>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71340" cy="215789"/>
                    </a:xfrm>
                    <a:prstGeom prst="rect">
                      <a:avLst/>
                    </a:prstGeom>
                  </pic:spPr>
                </pic:pic>
              </a:graphicData>
            </a:graphic>
          </wp:inline>
        </w:drawing>
      </w:r>
    </w:p>
    <w:p w14:paraId="3EFC1915" w14:textId="77777777" w:rsidR="000748FF" w:rsidRDefault="000748FF" w:rsidP="000748FF">
      <w:pPr>
        <w:ind w:firstLine="0"/>
      </w:pPr>
      <w:r>
        <w:t>Mô-đun này có sẵn trên kho lưu trữ PyPi dưới dạng gói yêu cầu. Nó có thể</w:t>
      </w:r>
    </w:p>
    <w:p w14:paraId="685AFF30" w14:textId="77777777" w:rsidR="000748FF" w:rsidRDefault="000748FF" w:rsidP="000748FF">
      <w:pPr>
        <w:ind w:firstLine="0"/>
      </w:pPr>
      <w:r>
        <w:t>được cài đặt thông qua Pip hoặc tải xuống từ https://www.python-httpx.org,</w:t>
      </w:r>
    </w:p>
    <w:p w14:paraId="05FCB5FF" w14:textId="77777777" w:rsidR="000748FF" w:rsidRDefault="000748FF" w:rsidP="000748FF">
      <w:pPr>
        <w:ind w:firstLine="0"/>
      </w:pPr>
      <w:r>
        <w:t>nơi bạn có thể tìm thấy tài liệu.</w:t>
      </w:r>
    </w:p>
    <w:p w14:paraId="7D7A9BC1" w14:textId="287D5FE0" w:rsidR="000748FF" w:rsidRDefault="000748FF" w:rsidP="000748FF">
      <w:pPr>
        <w:ind w:firstLine="0"/>
      </w:pPr>
      <w:r>
        <w:t>có thể tìm thấy mã sau trong tệp httpx_basic.py bên trong thư mục httpx:</w:t>
      </w:r>
    </w:p>
    <w:p w14:paraId="6CD3CEAB" w14:textId="068CAC79" w:rsidR="000748FF" w:rsidRDefault="000748FF" w:rsidP="000748FF">
      <w:pPr>
        <w:ind w:firstLine="0"/>
      </w:pPr>
      <w:r w:rsidRPr="000748FF">
        <w:rPr>
          <w:noProof/>
        </w:rPr>
        <w:drawing>
          <wp:inline distT="0" distB="0" distL="0" distR="0" wp14:anchorId="1E3FB662" wp14:editId="10EA4603">
            <wp:extent cx="5819775" cy="10191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20593" cy="1019318"/>
                    </a:xfrm>
                    <a:prstGeom prst="rect">
                      <a:avLst/>
                    </a:prstGeom>
                  </pic:spPr>
                </pic:pic>
              </a:graphicData>
            </a:graphic>
          </wp:inline>
        </w:drawing>
      </w:r>
    </w:p>
    <w:p w14:paraId="3AF9E520" w14:textId="77777777" w:rsidR="000748FF" w:rsidRDefault="000748FF" w:rsidP="000748FF">
      <w:pPr>
        <w:ind w:firstLine="0"/>
      </w:pPr>
      <w:r>
        <w:t>Để hỗ trợ lập trình không đồng bộ, chúng tôi có thể sử dụng mô-đun asyncio cho phép chúng tôi</w:t>
      </w:r>
    </w:p>
    <w:p w14:paraId="5DC14717" w14:textId="3365C645" w:rsidR="000748FF" w:rsidRDefault="000748FF" w:rsidP="000748FF">
      <w:pPr>
        <w:ind w:firstLine="0"/>
      </w:pPr>
      <w:r>
        <w:t>để thực hiện nhiều yêu cầu song song mà không chặn các thao tác còn lại.</w:t>
      </w:r>
    </w:p>
    <w:p w14:paraId="62741384" w14:textId="5B110204" w:rsidR="000748FF" w:rsidRDefault="000748FF" w:rsidP="000748FF">
      <w:pPr>
        <w:ind w:firstLine="0"/>
      </w:pPr>
      <w:r w:rsidRPr="000748FF">
        <w:t>Bạn có thể tìm thấy mã sau trong tệp httpx_asyncio.py bên trong thư mục httpx:</w:t>
      </w:r>
    </w:p>
    <w:p w14:paraId="36873802" w14:textId="01441562" w:rsidR="000748FF" w:rsidRDefault="000748FF" w:rsidP="000748FF">
      <w:pPr>
        <w:ind w:firstLine="0"/>
      </w:pPr>
      <w:r w:rsidRPr="000748FF">
        <w:rPr>
          <w:noProof/>
        </w:rPr>
        <w:drawing>
          <wp:inline distT="0" distB="0" distL="0" distR="0" wp14:anchorId="373CE5AF" wp14:editId="0160FFDB">
            <wp:extent cx="5867400" cy="1524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68224" cy="1524214"/>
                    </a:xfrm>
                    <a:prstGeom prst="rect">
                      <a:avLst/>
                    </a:prstGeom>
                  </pic:spPr>
                </pic:pic>
              </a:graphicData>
            </a:graphic>
          </wp:inline>
        </w:drawing>
      </w:r>
    </w:p>
    <w:p w14:paraId="6FBB386C" w14:textId="77777777" w:rsidR="000748FF" w:rsidRDefault="000748FF" w:rsidP="000748FF">
      <w:pPr>
        <w:ind w:firstLine="0"/>
      </w:pPr>
      <w:r>
        <w:t>Hỗ trợ HTTP / 2 không được bật theo mặc định khi sử dụng máy khách httpx vì</w:t>
      </w:r>
    </w:p>
    <w:p w14:paraId="2BF4F325" w14:textId="35B1C10E" w:rsidR="000748FF" w:rsidRDefault="000748FF" w:rsidP="000748FF">
      <w:pPr>
        <w:ind w:firstLine="0"/>
      </w:pPr>
      <w:r>
        <w:t>HTTP / 1.1 là một lớp truyền tải trưởng thành, có khả năng chiến đấu và HTTP / 1.1 của chúng tai tại thời điểm này, việc triển khai có thể được coi là lựa chọn mạnh mẽ hơn.</w:t>
      </w:r>
    </w:p>
    <w:p w14:paraId="47BF7A37" w14:textId="4C69064C" w:rsidR="000748FF" w:rsidRDefault="000748FF" w:rsidP="000748FF">
      <w:pPr>
        <w:ind w:firstLine="0"/>
      </w:pPr>
      <w:r>
        <w:t>Nếu chúng tôi muốn bật hỗ trợ HTTP / 2, chúng tôi có thể sử dụng tham số http2 = True đểbật hỗ trợ HTTP / 2 trên máy khách. Bạn có thể tìm thấy mã sau trong httpx_</w:t>
      </w:r>
    </w:p>
    <w:p w14:paraId="7F47FA7E" w14:textId="7423636E" w:rsidR="000748FF" w:rsidRDefault="000748FF" w:rsidP="000748FF">
      <w:pPr>
        <w:ind w:firstLine="0"/>
      </w:pPr>
      <w:r>
        <w:t>tệp asyncio_http2.py bên trong thư mục httpx:</w:t>
      </w:r>
    </w:p>
    <w:p w14:paraId="0CAA5A4A" w14:textId="0558A179" w:rsidR="000748FF" w:rsidRDefault="000748FF" w:rsidP="000748FF">
      <w:pPr>
        <w:ind w:firstLine="0"/>
      </w:pPr>
      <w:r w:rsidRPr="000748FF">
        <w:rPr>
          <w:noProof/>
        </w:rPr>
        <w:lastRenderedPageBreak/>
        <w:drawing>
          <wp:inline distT="0" distB="0" distL="0" distR="0" wp14:anchorId="4B80B89B" wp14:editId="043BCDF3">
            <wp:extent cx="6105525" cy="13430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06376" cy="1343212"/>
                    </a:xfrm>
                    <a:prstGeom prst="rect">
                      <a:avLst/>
                    </a:prstGeom>
                  </pic:spPr>
                </pic:pic>
              </a:graphicData>
            </a:graphic>
          </wp:inline>
        </w:drawing>
      </w:r>
    </w:p>
    <w:p w14:paraId="3437494B" w14:textId="19454E19" w:rsidR="000748FF" w:rsidRDefault="000748FF" w:rsidP="000748FF">
      <w:pPr>
        <w:ind w:firstLine="0"/>
      </w:pPr>
      <w:r>
        <w:t>Để thực thi tập lệnh trước đó, chúng tôi cần cài đặt phần mở rộng http2 bằng cách sử dụng</w:t>
      </w:r>
      <w:r w:rsidR="00F81E0E">
        <w:t xml:space="preserve"> </w:t>
      </w:r>
      <w:r>
        <w:t>lệnh sau:</w:t>
      </w:r>
    </w:p>
    <w:p w14:paraId="12D1DB11" w14:textId="1593E1D3" w:rsidR="00F81E0E" w:rsidRDefault="00F81E0E" w:rsidP="000748FF">
      <w:pPr>
        <w:ind w:firstLine="0"/>
      </w:pPr>
      <w:r w:rsidRPr="00F81E0E">
        <w:rPr>
          <w:noProof/>
        </w:rPr>
        <w:drawing>
          <wp:inline distT="0" distB="0" distL="0" distR="0" wp14:anchorId="518B466C" wp14:editId="4BFBCA7C">
            <wp:extent cx="6038850" cy="227881"/>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02010" cy="241585"/>
                    </a:xfrm>
                    <a:prstGeom prst="rect">
                      <a:avLst/>
                    </a:prstGeom>
                  </pic:spPr>
                </pic:pic>
              </a:graphicData>
            </a:graphic>
          </wp:inline>
        </w:drawing>
      </w:r>
    </w:p>
    <w:p w14:paraId="031C0739" w14:textId="77777777" w:rsidR="00F81E0E" w:rsidRDefault="00F81E0E" w:rsidP="00F81E0E">
      <w:pPr>
        <w:ind w:firstLine="0"/>
      </w:pPr>
      <w:r>
        <w:t>Khi thực thi tập lệnh trước đó, đầu ra sẽ cho biết rằng bạn đang sử dụng</w:t>
      </w:r>
    </w:p>
    <w:p w14:paraId="654DCD14" w14:textId="77777777" w:rsidR="00F81E0E" w:rsidRDefault="00F81E0E" w:rsidP="00F81E0E">
      <w:pPr>
        <w:ind w:firstLine="0"/>
      </w:pPr>
      <w:r>
        <w:t>Phiên bản HTTP / 2, cho biết rằng bạn có thể xử lý nhiều yêu cầu đồng thời từ</w:t>
      </w:r>
    </w:p>
    <w:p w14:paraId="38CDCF18" w14:textId="5D4432B0" w:rsidR="00F81E0E" w:rsidRDefault="00F81E0E" w:rsidP="00F81E0E">
      <w:pPr>
        <w:ind w:firstLine="0"/>
      </w:pPr>
      <w:r>
        <w:t>một luồng TCP.Chúng tôi có các lựa chọn thay thế để quản lý các yêu cầu theo cách không đồng bộ. Trong những điều sau đây</w:t>
      </w:r>
    </w:p>
    <w:p w14:paraId="654B08E8" w14:textId="1C597EE7" w:rsidR="00F81E0E" w:rsidRDefault="00F81E0E" w:rsidP="00F81E0E">
      <w:pPr>
        <w:ind w:firstLine="0"/>
      </w:pPr>
      <w:r>
        <w:t>ví dụ, chúng tôi đang sử dụng mô-đun bộ ba thay vì asyncio để thực hiện các tác vụ song song.</w:t>
      </w:r>
    </w:p>
    <w:p w14:paraId="7A401470" w14:textId="77777777" w:rsidR="00F81E0E" w:rsidRDefault="00F81E0E" w:rsidP="00F81E0E">
      <w:pPr>
        <w:ind w:firstLine="0"/>
      </w:pPr>
      <w:r>
        <w:t>Bạn có thể tìm thấy mã sau trong tệp httpx_http2_trio.py bên trong httpx</w:t>
      </w:r>
    </w:p>
    <w:p w14:paraId="30662C26" w14:textId="1800B5C9" w:rsidR="00F81E0E" w:rsidRDefault="00F81E0E" w:rsidP="00F81E0E">
      <w:pPr>
        <w:ind w:firstLine="0"/>
      </w:pPr>
      <w:r>
        <w:t>thư mục</w:t>
      </w:r>
    </w:p>
    <w:p w14:paraId="6E4AAF97" w14:textId="23206259" w:rsidR="00F81E0E" w:rsidRDefault="00F81E0E" w:rsidP="00F81E0E">
      <w:pPr>
        <w:ind w:firstLine="0"/>
      </w:pPr>
      <w:r w:rsidRPr="00F81E0E">
        <w:rPr>
          <w:noProof/>
        </w:rPr>
        <w:drawing>
          <wp:inline distT="0" distB="0" distL="0" distR="0" wp14:anchorId="5ED8F4E3" wp14:editId="37FA9484">
            <wp:extent cx="6048375" cy="26003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49222" cy="2600689"/>
                    </a:xfrm>
                    <a:prstGeom prst="rect">
                      <a:avLst/>
                    </a:prstGeom>
                  </pic:spPr>
                </pic:pic>
              </a:graphicData>
            </a:graphic>
          </wp:inline>
        </w:drawing>
      </w:r>
    </w:p>
    <w:p w14:paraId="74FFEAED" w14:textId="15E92817" w:rsidR="00F81E0E" w:rsidRDefault="00F81E0E" w:rsidP="00F81E0E">
      <w:pPr>
        <w:ind w:firstLine="0"/>
      </w:pPr>
      <w:r>
        <w:t>Ở đây chúng tôi đang sử dụng mô-đun bộ ba với mẫu async-await, nơi chúng tôi có thể đánh dấu sự hiện diện của phương thức open_nursery (), phương thức này cung cấp một phương thức khác cách tiếp cận để lập trình đồng thời. Cách tiếp cận này dựa trên mỗi lần gọi đến nhà trẻ. start_soon () thêm một tác vụ khác chạy song song.</w:t>
      </w:r>
    </w:p>
    <w:p w14:paraId="18E4718C" w14:textId="77777777" w:rsidR="00F81E0E" w:rsidRDefault="00F81E0E" w:rsidP="00F81E0E">
      <w:pPr>
        <w:ind w:firstLine="0"/>
      </w:pPr>
      <w:r>
        <w:t>Bạn có thể tham khảo thêm thông tin về mẫu này trong tài liệu về bộ ba: https: //</w:t>
      </w:r>
    </w:p>
    <w:p w14:paraId="0EE4CD9F" w14:textId="77777777" w:rsidR="00F81E0E" w:rsidRDefault="00F81E0E" w:rsidP="00F81E0E">
      <w:pPr>
        <w:ind w:firstLine="0"/>
      </w:pPr>
      <w:r>
        <w:lastRenderedPageBreak/>
        <w:t>triple.readthedocs.io/en/stable/tutorial.html#warning-don-tforget-that-await.</w:t>
      </w:r>
    </w:p>
    <w:p w14:paraId="7AB1045B" w14:textId="77777777" w:rsidR="00F81E0E" w:rsidRDefault="00F81E0E" w:rsidP="00F81E0E">
      <w:pPr>
        <w:ind w:firstLine="0"/>
      </w:pPr>
      <w:r>
        <w:t>Như chúng ta đã thấy trong phần này, mô-đun httpx giúp quản lý dễ dàng hơn</w:t>
      </w:r>
    </w:p>
    <w:p w14:paraId="74010EB7" w14:textId="77777777" w:rsidR="00F81E0E" w:rsidRDefault="00F81E0E" w:rsidP="00F81E0E">
      <w:pPr>
        <w:ind w:firstLine="0"/>
      </w:pPr>
      <w:r>
        <w:t>yêu cầu không đồng bộ kết hợp với asyncio và cả hai đều được khuyến nghị</w:t>
      </w:r>
    </w:p>
    <w:p w14:paraId="679E85D4" w14:textId="77777777" w:rsidR="00F81E0E" w:rsidRDefault="00F81E0E" w:rsidP="00F81E0E">
      <w:pPr>
        <w:ind w:firstLine="0"/>
      </w:pPr>
      <w:r>
        <w:t>mô-đun cho nhiệm vụ này.</w:t>
      </w:r>
    </w:p>
    <w:p w14:paraId="2C69B45E" w14:textId="58E13C10" w:rsidR="00F81E0E" w:rsidRDefault="00F81E0E" w:rsidP="00F81E0E">
      <w:pPr>
        <w:ind w:firstLine="0"/>
      </w:pPr>
      <w:r>
        <w:t>Bây giờ bạn đã biết những điều cơ bản về việc xây dựng một ứng dụng khách HTTP với mô-đun httpx,chúng ta hãy chuyển sang tìm hiểu về các cơ chế xác thực HTTP và cách chúng được triển khai bằng Python.</w:t>
      </w:r>
    </w:p>
    <w:p w14:paraId="53CA0F52" w14:textId="77777777" w:rsidR="00F81E0E" w:rsidRDefault="00F81E0E" w:rsidP="00F81E0E">
      <w:pPr>
        <w:ind w:firstLine="0"/>
      </w:pPr>
    </w:p>
    <w:p w14:paraId="3F5EB319" w14:textId="77777777" w:rsidR="000748FF" w:rsidRDefault="000748FF" w:rsidP="00582963">
      <w:pPr>
        <w:ind w:firstLine="0"/>
      </w:pPr>
    </w:p>
    <w:p w14:paraId="74743F01" w14:textId="504698BF" w:rsidR="00582963" w:rsidRPr="000748FF" w:rsidRDefault="00582963" w:rsidP="00582963">
      <w:pPr>
        <w:ind w:firstLine="0"/>
        <w:rPr>
          <w:b/>
          <w:lang w:val="en-US"/>
        </w:rPr>
      </w:pPr>
      <w:r>
        <w:fldChar w:fldCharType="begin"/>
      </w:r>
      <w:r>
        <w:instrText xml:space="preserve"> HYPERLINK \l "_Toc106616959" </w:instrText>
      </w:r>
      <w:r>
        <w:fldChar w:fldCharType="separate"/>
      </w:r>
      <w:r w:rsidRPr="00E50FEB">
        <w:rPr>
          <w:rStyle w:val="Hyperlink"/>
          <w:noProof/>
          <w:lang w:eastAsia="en-AU"/>
        </w:rPr>
        <w:t>2.</w:t>
      </w:r>
      <w:r>
        <w:rPr>
          <w:rStyle w:val="Hyperlink"/>
          <w:noProof/>
          <w:lang w:eastAsia="en-AU"/>
        </w:rPr>
        <w:t>6</w:t>
      </w:r>
      <w:r w:rsidRPr="00E50FEB">
        <w:rPr>
          <w:rStyle w:val="Hyperlink"/>
          <w:noProof/>
          <w:lang w:eastAsia="en-AU"/>
        </w:rPr>
        <w:t>.</w:t>
      </w:r>
      <w:r>
        <w:rPr>
          <w:rFonts w:asciiTheme="minorHAnsi" w:eastAsiaTheme="minorEastAsia" w:hAnsiTheme="minorHAnsi" w:cstheme="minorBidi"/>
          <w:noProof/>
          <w:sz w:val="22"/>
          <w:szCs w:val="22"/>
          <w:lang w:val="vi-VN" w:eastAsia="vi-VN" w:bidi="ar-SA"/>
        </w:rPr>
        <w:tab/>
      </w:r>
      <w:r w:rsidRPr="006E478F">
        <w:rPr>
          <w:b/>
        </w:rPr>
        <w:t>Cơ chế xác thựcvới Python</w:t>
      </w:r>
      <w:r>
        <w:rPr>
          <w:b/>
        </w:rPr>
        <w:t xml:space="preserve"> ………………………………………………….</w:t>
      </w:r>
    </w:p>
    <w:p w14:paraId="0919099E" w14:textId="5DB65D1B" w:rsidR="00F81E0E" w:rsidRDefault="00582963" w:rsidP="00F81E0E">
      <w:pPr>
        <w:ind w:firstLine="0"/>
        <w:rPr>
          <w:noProof/>
        </w:rPr>
      </w:pPr>
      <w:r>
        <w:rPr>
          <w:noProof/>
        </w:rPr>
        <w:fldChar w:fldCharType="end"/>
      </w:r>
      <w:r w:rsidR="00F81E0E" w:rsidRPr="00F81E0E">
        <w:t xml:space="preserve"> </w:t>
      </w:r>
      <w:r w:rsidR="00F81E0E">
        <w:rPr>
          <w:noProof/>
        </w:rPr>
        <w:t>Hầu hết các dịch vụ web mà chúng ta sử dụng ngày nay đều yêu cầu một số cơ chế xác thực trong</w:t>
      </w:r>
    </w:p>
    <w:p w14:paraId="20929731" w14:textId="77777777" w:rsidR="00F81E0E" w:rsidRDefault="00F81E0E" w:rsidP="00F81E0E">
      <w:pPr>
        <w:ind w:firstLine="0"/>
        <w:rPr>
          <w:noProof/>
        </w:rPr>
      </w:pPr>
      <w:r>
        <w:rPr>
          <w:noProof/>
        </w:rPr>
        <w:t>để đảm bảo rằng thông tin đăng nhập của người dùng hợp lệ để truy cập nó. Trong phần này, chúng ta sẽ tìm hiểu</w:t>
      </w:r>
    </w:p>
    <w:p w14:paraId="32BEED65" w14:textId="77777777" w:rsidR="00F81E0E" w:rsidRDefault="00F81E0E" w:rsidP="00F81E0E">
      <w:pPr>
        <w:ind w:firstLine="0"/>
        <w:rPr>
          <w:noProof/>
        </w:rPr>
      </w:pPr>
      <w:r>
        <w:rPr>
          <w:noProof/>
        </w:rPr>
        <w:t>cách triển khai xác thực trong Python.</w:t>
      </w:r>
    </w:p>
    <w:p w14:paraId="61A6172D" w14:textId="77777777" w:rsidR="00F81E0E" w:rsidRDefault="00F81E0E" w:rsidP="00F81E0E">
      <w:pPr>
        <w:ind w:firstLine="0"/>
        <w:rPr>
          <w:noProof/>
        </w:rPr>
      </w:pPr>
      <w:r>
        <w:rPr>
          <w:noProof/>
        </w:rPr>
        <w:t>Giao thức HTTP nguyên bản hỗ trợ ba cơ chế xác thực:</w:t>
      </w:r>
    </w:p>
    <w:p w14:paraId="3BD4113C" w14:textId="77777777" w:rsidR="00F81E0E" w:rsidRDefault="00F81E0E" w:rsidP="00F81E0E">
      <w:pPr>
        <w:ind w:firstLine="0"/>
        <w:rPr>
          <w:noProof/>
        </w:rPr>
      </w:pPr>
      <w:r>
        <w:rPr>
          <w:noProof/>
        </w:rPr>
        <w:t>• Xác thực cơ bản HTTP: Base64 dựa trên xác thực cơ bản HTTP</w:t>
      </w:r>
    </w:p>
    <w:p w14:paraId="51A5F640" w14:textId="77777777" w:rsidR="00F81E0E" w:rsidRDefault="00F81E0E" w:rsidP="00F81E0E">
      <w:pPr>
        <w:ind w:firstLine="0"/>
        <w:rPr>
          <w:noProof/>
        </w:rPr>
      </w:pPr>
      <w:r>
        <w:rPr>
          <w:noProof/>
        </w:rPr>
        <w:t>cơ chế mã hóa người dùng được tạo bằng mật khẩu sử dụng người dùng định dạng:</w:t>
      </w:r>
    </w:p>
    <w:p w14:paraId="66E4CBB7" w14:textId="77777777" w:rsidR="00F81E0E" w:rsidRDefault="00F81E0E" w:rsidP="00F81E0E">
      <w:pPr>
        <w:ind w:firstLine="0"/>
        <w:rPr>
          <w:noProof/>
        </w:rPr>
      </w:pPr>
      <w:r>
        <w:rPr>
          <w:noProof/>
        </w:rPr>
        <w:t>mật khẩu mở khóa.</w:t>
      </w:r>
    </w:p>
    <w:p w14:paraId="72681CD8" w14:textId="77777777" w:rsidR="00F81E0E" w:rsidRDefault="00F81E0E" w:rsidP="00F81E0E">
      <w:pPr>
        <w:ind w:firstLine="0"/>
        <w:rPr>
          <w:noProof/>
        </w:rPr>
      </w:pPr>
      <w:r>
        <w:rPr>
          <w:noProof/>
        </w:rPr>
        <w:t>• Xác thực thông báo HTTP: Cơ chế này sử dụng MD5 để mã hóa người dùng, khóa,</w:t>
      </w:r>
    </w:p>
    <w:p w14:paraId="1F2783DB" w14:textId="77777777" w:rsidR="00F81E0E" w:rsidRDefault="00F81E0E" w:rsidP="00F81E0E">
      <w:pPr>
        <w:ind w:firstLine="0"/>
        <w:rPr>
          <w:noProof/>
        </w:rPr>
      </w:pPr>
      <w:r>
        <w:rPr>
          <w:noProof/>
        </w:rPr>
        <w:t>và băm cảnh giới.</w:t>
      </w:r>
    </w:p>
    <w:p w14:paraId="49FA25ED" w14:textId="77777777" w:rsidR="00F81E0E" w:rsidRDefault="00F81E0E" w:rsidP="00F81E0E">
      <w:pPr>
        <w:ind w:firstLine="0"/>
        <w:rPr>
          <w:noProof/>
        </w:rPr>
      </w:pPr>
      <w:r>
        <w:rPr>
          <w:noProof/>
        </w:rPr>
        <w:t>• Xác thực mang HTTP: Cơ chế này sử dụng xác thực dựa trên</w:t>
      </w:r>
    </w:p>
    <w:p w14:paraId="1C8DC5DF" w14:textId="77777777" w:rsidR="00F81E0E" w:rsidRDefault="00F81E0E" w:rsidP="00F81E0E">
      <w:pPr>
        <w:ind w:firstLine="0"/>
        <w:rPr>
          <w:noProof/>
        </w:rPr>
      </w:pPr>
      <w:r>
        <w:rPr>
          <w:noProof/>
        </w:rPr>
        <w:t>trên access_token. Một trong những giao thức phổ biến nhất sử dụng loại</w:t>
      </w:r>
    </w:p>
    <w:p w14:paraId="05ECCE83" w14:textId="77777777" w:rsidR="00F81E0E" w:rsidRDefault="00F81E0E" w:rsidP="00F81E0E">
      <w:pPr>
        <w:ind w:firstLine="0"/>
        <w:rPr>
          <w:noProof/>
        </w:rPr>
      </w:pPr>
      <w:r>
        <w:rPr>
          <w:noProof/>
        </w:rPr>
        <w:t>xác thực là OAuth. Trong URL sau, chúng ta có thể tìm thấy các Python khác nhau</w:t>
      </w:r>
    </w:p>
    <w:p w14:paraId="68BB2A8A" w14:textId="77777777" w:rsidR="00F81E0E" w:rsidRDefault="00F81E0E" w:rsidP="00F81E0E">
      <w:pPr>
        <w:ind w:firstLine="0"/>
        <w:rPr>
          <w:noProof/>
        </w:rPr>
      </w:pPr>
      <w:r>
        <w:rPr>
          <w:noProof/>
        </w:rPr>
        <w:t>thư viện được hỗ trợ bởi giao thức này: https://oauth.net/code/python/</w:t>
      </w:r>
    </w:p>
    <w:p w14:paraId="6F5BDDC0" w14:textId="77777777" w:rsidR="00F81E0E" w:rsidRDefault="00F81E0E" w:rsidP="00F81E0E">
      <w:pPr>
        <w:ind w:firstLine="0"/>
        <w:rPr>
          <w:noProof/>
        </w:rPr>
      </w:pPr>
      <w:r>
        <w:rPr>
          <w:noProof/>
        </w:rPr>
        <w:t>Python hỗ trợ cả hai cơ chế thông qua mô-đun yêu cầu. Tuy nhiên, chính</w:t>
      </w:r>
    </w:p>
    <w:p w14:paraId="325704FD" w14:textId="77777777" w:rsidR="00F81E0E" w:rsidRDefault="00F81E0E" w:rsidP="00F81E0E">
      <w:pPr>
        <w:ind w:firstLine="0"/>
        <w:rPr>
          <w:noProof/>
        </w:rPr>
      </w:pPr>
      <w:r>
        <w:rPr>
          <w:noProof/>
        </w:rPr>
        <w:t>sự khác biệt giữa cả hai phương pháp là chỉ mã hóa cơ bản mà không thực sự mã hóa,</w:t>
      </w:r>
    </w:p>
    <w:p w14:paraId="4F6729A9" w14:textId="77777777" w:rsidR="00F81E0E" w:rsidRDefault="00F81E0E" w:rsidP="00F81E0E">
      <w:pPr>
        <w:ind w:firstLine="0"/>
        <w:rPr>
          <w:noProof/>
        </w:rPr>
      </w:pPr>
      <w:r>
        <w:rPr>
          <w:noProof/>
        </w:rPr>
        <w:t>trong khi thông báo mã hóa thông tin của người dùng ở định dạng MD5.</w:t>
      </w:r>
    </w:p>
    <w:p w14:paraId="43B62ABC" w14:textId="77777777" w:rsidR="00F81E0E" w:rsidRDefault="00F81E0E" w:rsidP="00F81E0E">
      <w:pPr>
        <w:ind w:firstLine="0"/>
        <w:rPr>
          <w:noProof/>
        </w:rPr>
      </w:pPr>
      <w:r>
        <w:rPr>
          <w:noProof/>
        </w:rPr>
        <w:t>Chúng ta hãy hiểu các cơ chế này chi tiết hơn trong các phần phụ sắp tới.</w:t>
      </w:r>
    </w:p>
    <w:p w14:paraId="3E924F2E" w14:textId="77777777" w:rsidR="00F81E0E" w:rsidRDefault="00F81E0E" w:rsidP="00F81E0E">
      <w:pPr>
        <w:ind w:firstLine="0"/>
        <w:rPr>
          <w:noProof/>
        </w:rPr>
      </w:pPr>
      <w:r>
        <w:rPr>
          <w:noProof/>
        </w:rPr>
        <w:t>Xác thực cơ bản HTTP với mô-đun yêu cầu</w:t>
      </w:r>
    </w:p>
    <w:p w14:paraId="0DF46C3C" w14:textId="77777777" w:rsidR="00F81E0E" w:rsidRDefault="00F81E0E" w:rsidP="00F81E0E">
      <w:pPr>
        <w:ind w:firstLine="0"/>
        <w:rPr>
          <w:noProof/>
        </w:rPr>
      </w:pPr>
      <w:r>
        <w:rPr>
          <w:noProof/>
        </w:rPr>
        <w:t>HTTP cơ bản là một cơ chế đơn giản cho phép bạn triển khai xác thực cơ bản</w:t>
      </w:r>
    </w:p>
    <w:p w14:paraId="74E8E913" w14:textId="77777777" w:rsidR="00F81E0E" w:rsidRDefault="00F81E0E" w:rsidP="00F81E0E">
      <w:pPr>
        <w:ind w:firstLine="0"/>
        <w:rPr>
          <w:noProof/>
        </w:rPr>
      </w:pPr>
      <w:r>
        <w:rPr>
          <w:noProof/>
        </w:rPr>
        <w:lastRenderedPageBreak/>
        <w:t>qua tài nguyên HTTP. Ưu điểm chính là dễ dàng triển khai nó trong web Apache</w:t>
      </w:r>
    </w:p>
    <w:p w14:paraId="2AA1FE41" w14:textId="381EC25B" w:rsidR="00582963" w:rsidRDefault="00F81E0E" w:rsidP="00F81E0E">
      <w:pPr>
        <w:ind w:firstLine="0"/>
        <w:rPr>
          <w:noProof/>
        </w:rPr>
      </w:pPr>
      <w:r>
        <w:rPr>
          <w:noProof/>
        </w:rPr>
        <w:t>máy chủ, sử dụng các chỉ thị Apache tiêu chuẩn và tiện ích httpasswd.</w:t>
      </w:r>
    </w:p>
    <w:p w14:paraId="5DDA97E5" w14:textId="77777777" w:rsidR="00F81E0E" w:rsidRDefault="00F81E0E" w:rsidP="00F81E0E">
      <w:pPr>
        <w:ind w:firstLine="0"/>
        <w:rPr>
          <w:noProof/>
        </w:rPr>
      </w:pPr>
      <w:r>
        <w:rPr>
          <w:noProof/>
        </w:rPr>
        <w:t>Vấn đề với phương pháp này là có thể dễ dàng trích xuất thông tin xác thực từ người dùng với</w:t>
      </w:r>
    </w:p>
    <w:p w14:paraId="2602171E" w14:textId="77777777" w:rsidR="00F81E0E" w:rsidRDefault="00F81E0E" w:rsidP="00F81E0E">
      <w:pPr>
        <w:ind w:firstLine="0"/>
        <w:rPr>
          <w:noProof/>
        </w:rPr>
      </w:pPr>
      <w:r>
        <w:rPr>
          <w:noProof/>
        </w:rPr>
        <w:t>Trình đánh giá Wireshark vì thông tin được gửi ở dạng văn bản thuần túy. Đối với kẻ tấn công, nó có thể</w:t>
      </w:r>
    </w:p>
    <w:p w14:paraId="393D9518" w14:textId="77777777" w:rsidR="00F81E0E" w:rsidRDefault="00F81E0E" w:rsidP="00F81E0E">
      <w:pPr>
        <w:ind w:firstLine="0"/>
        <w:rPr>
          <w:noProof/>
        </w:rPr>
      </w:pPr>
      <w:r>
        <w:rPr>
          <w:noProof/>
        </w:rPr>
        <w:t>dễ dàng giải mã thông tin ở định dạng Base64. Nếu khách hàng biết rằng một tài nguyên là</w:t>
      </w:r>
    </w:p>
    <w:p w14:paraId="0A8D803B" w14:textId="77777777" w:rsidR="00F81E0E" w:rsidRDefault="00F81E0E" w:rsidP="00F81E0E">
      <w:pPr>
        <w:ind w:firstLine="0"/>
        <w:rPr>
          <w:noProof/>
        </w:rPr>
      </w:pPr>
      <w:r>
        <w:rPr>
          <w:noProof/>
        </w:rPr>
        <w:t>được bảo vệ bằng cơ chế này, thông tin đăng nhập và mật khẩu có thể được gửi bằng mã hóa cơ sở trong</w:t>
      </w:r>
    </w:p>
    <w:p w14:paraId="717D07FC" w14:textId="77777777" w:rsidR="00F81E0E" w:rsidRDefault="00F81E0E" w:rsidP="00F81E0E">
      <w:pPr>
        <w:ind w:firstLine="0"/>
        <w:rPr>
          <w:noProof/>
        </w:rPr>
      </w:pPr>
      <w:r>
        <w:rPr>
          <w:noProof/>
        </w:rPr>
        <w:t>tiêu đề Ủy quyền.</w:t>
      </w:r>
    </w:p>
    <w:p w14:paraId="64A8435C" w14:textId="77777777" w:rsidR="00F81E0E" w:rsidRDefault="00F81E0E" w:rsidP="00F81E0E">
      <w:pPr>
        <w:ind w:firstLine="0"/>
        <w:rPr>
          <w:noProof/>
        </w:rPr>
      </w:pPr>
      <w:r>
        <w:rPr>
          <w:noProof/>
        </w:rPr>
        <w:t>Xác thực quyền truy cập cơ bản giả định tên người dùng và mật khẩu sẽ xác định ứng dụng khách.</w:t>
      </w:r>
    </w:p>
    <w:p w14:paraId="262D0128" w14:textId="77777777" w:rsidR="00F81E0E" w:rsidRDefault="00F81E0E" w:rsidP="00F81E0E">
      <w:pPr>
        <w:ind w:firstLine="0"/>
        <w:rPr>
          <w:noProof/>
        </w:rPr>
      </w:pPr>
      <w:r>
        <w:rPr>
          <w:noProof/>
        </w:rPr>
        <w:t>Khi máy khách trình duyệt truy cập lần đầu tiên vào một trang web bằng cách sử dụng xác thực này, máy chủ sẽ phản hồi</w:t>
      </w:r>
    </w:p>
    <w:p w14:paraId="2792221E" w14:textId="77777777" w:rsidR="00F81E0E" w:rsidRDefault="00F81E0E" w:rsidP="00F81E0E">
      <w:pPr>
        <w:ind w:firstLine="0"/>
        <w:rPr>
          <w:noProof/>
        </w:rPr>
      </w:pPr>
      <w:r>
        <w:rPr>
          <w:noProof/>
        </w:rPr>
        <w:t>với phản hồi loại 401, chứa thẻ WWW-Authenticate, giá trị Cơ bản,</w:t>
      </w:r>
    </w:p>
    <w:p w14:paraId="2C33906C" w14:textId="77777777" w:rsidR="00F81E0E" w:rsidRDefault="00F81E0E" w:rsidP="00F81E0E">
      <w:pPr>
        <w:ind w:firstLine="0"/>
        <w:rPr>
          <w:noProof/>
        </w:rPr>
      </w:pPr>
      <w:r>
        <w:rPr>
          <w:noProof/>
        </w:rPr>
        <w:t>và tên miền được bảo vệ.</w:t>
      </w:r>
    </w:p>
    <w:p w14:paraId="51384990" w14:textId="77777777" w:rsidR="00F81E0E" w:rsidRDefault="00F81E0E" w:rsidP="00F81E0E">
      <w:pPr>
        <w:ind w:firstLine="0"/>
        <w:rPr>
          <w:noProof/>
        </w:rPr>
      </w:pPr>
      <w:r>
        <w:rPr>
          <w:noProof/>
        </w:rPr>
        <w:t>Giả sử rằng chúng tôi có một URL được bảo vệ bằng loại xác thực này, chúng tôi có thể sử dụng</w:t>
      </w:r>
    </w:p>
    <w:p w14:paraId="776AFA57" w14:textId="77777777" w:rsidR="00F81E0E" w:rsidRDefault="00F81E0E" w:rsidP="00F81E0E">
      <w:pPr>
        <w:ind w:firstLine="0"/>
        <w:rPr>
          <w:noProof/>
        </w:rPr>
      </w:pPr>
      <w:r>
        <w:rPr>
          <w:noProof/>
        </w:rPr>
        <w:t>Lớp HTTPBasicAuth từ mô-đun yêu cầu.</w:t>
      </w:r>
    </w:p>
    <w:p w14:paraId="5E12E46C" w14:textId="77777777" w:rsidR="00F81E0E" w:rsidRDefault="00F81E0E" w:rsidP="00F81E0E">
      <w:pPr>
        <w:ind w:firstLine="0"/>
        <w:rPr>
          <w:noProof/>
        </w:rPr>
      </w:pPr>
      <w:r>
        <w:rPr>
          <w:noProof/>
        </w:rPr>
        <w:t>Trong tập lệnh sau, chúng tôi đang sử dụng lớp này để cung cấp thông tin đăng nhập người dùng dưới dạng một bộ tuple.</w:t>
      </w:r>
    </w:p>
    <w:p w14:paraId="15D1F727" w14:textId="77777777" w:rsidR="00F81E0E" w:rsidRDefault="00F81E0E" w:rsidP="00F81E0E">
      <w:pPr>
        <w:ind w:firstLine="0"/>
        <w:rPr>
          <w:noProof/>
        </w:rPr>
      </w:pPr>
      <w:r>
        <w:rPr>
          <w:noProof/>
        </w:rPr>
        <w:t>Bạn có thể tìm thấy mã sau trong tệp basic_authentication.py bên trong</w:t>
      </w:r>
    </w:p>
    <w:p w14:paraId="0F12E5F8" w14:textId="1FB719BF" w:rsidR="00F81E0E" w:rsidRDefault="00F81E0E" w:rsidP="00F81E0E">
      <w:pPr>
        <w:ind w:firstLine="0"/>
        <w:rPr>
          <w:noProof/>
        </w:rPr>
      </w:pPr>
      <w:r>
        <w:rPr>
          <w:noProof/>
        </w:rPr>
        <w:t>thư mục yêu cầu:</w:t>
      </w:r>
    </w:p>
    <w:p w14:paraId="4E636B89" w14:textId="07B8FEC4" w:rsidR="00F81E0E" w:rsidRDefault="00F81E0E" w:rsidP="00F81E0E">
      <w:pPr>
        <w:ind w:firstLine="0"/>
        <w:rPr>
          <w:noProof/>
        </w:rPr>
      </w:pPr>
      <w:r w:rsidRPr="00F81E0E">
        <w:rPr>
          <w:noProof/>
        </w:rPr>
        <w:drawing>
          <wp:inline distT="0" distB="0" distL="0" distR="0" wp14:anchorId="22CE95F9" wp14:editId="66D8015B">
            <wp:extent cx="5915025" cy="18097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15853" cy="1810003"/>
                    </a:xfrm>
                    <a:prstGeom prst="rect">
                      <a:avLst/>
                    </a:prstGeom>
                  </pic:spPr>
                </pic:pic>
              </a:graphicData>
            </a:graphic>
          </wp:inline>
        </w:drawing>
      </w:r>
    </w:p>
    <w:p w14:paraId="3BF8A327" w14:textId="77777777" w:rsidR="00F81E0E" w:rsidRDefault="00F81E0E" w:rsidP="00F81E0E">
      <w:pPr>
        <w:ind w:firstLine="0"/>
        <w:rPr>
          <w:noProof/>
        </w:rPr>
      </w:pPr>
      <w:r>
        <w:rPr>
          <w:noProof/>
        </w:rPr>
        <w:lastRenderedPageBreak/>
        <w:t>Ở đây, chúng tôi đang sử dụng HTTPBasicAuth để xác thực trong dịch vụ GitHub bằng cách sử dụng</w:t>
      </w:r>
    </w:p>
    <w:p w14:paraId="4C97E45C" w14:textId="77777777" w:rsidR="00F81E0E" w:rsidRDefault="00F81E0E" w:rsidP="00F81E0E">
      <w:pPr>
        <w:ind w:firstLine="0"/>
        <w:rPr>
          <w:noProof/>
        </w:rPr>
      </w:pPr>
      <w:r>
        <w:rPr>
          <w:noProof/>
        </w:rPr>
        <w:t>tên người dùng và mật khẩu do người dùng nhập. Nếu đăng nhập thành công, nó sẽ trả về</w:t>
      </w:r>
    </w:p>
    <w:p w14:paraId="7A208B6A" w14:textId="77777777" w:rsidR="00F81E0E" w:rsidRDefault="00F81E0E" w:rsidP="00F81E0E">
      <w:pPr>
        <w:ind w:firstLine="0"/>
        <w:rPr>
          <w:noProof/>
        </w:rPr>
      </w:pPr>
      <w:r>
        <w:rPr>
          <w:noProof/>
        </w:rPr>
        <w:t>thông tin về người dùng trong dịch vụ GitHub và các URL liên quan đến API GitHub</w:t>
      </w:r>
    </w:p>
    <w:p w14:paraId="4D915439" w14:textId="77777777" w:rsidR="00F81E0E" w:rsidRDefault="00F81E0E" w:rsidP="00F81E0E">
      <w:pPr>
        <w:ind w:firstLine="0"/>
        <w:rPr>
          <w:noProof/>
        </w:rPr>
      </w:pPr>
      <w:r>
        <w:rPr>
          <w:noProof/>
        </w:rPr>
        <w:t>người dùng có thể truy cập.</w:t>
      </w:r>
    </w:p>
    <w:p w14:paraId="5B58EC24" w14:textId="77777777" w:rsidR="00F81E0E" w:rsidRDefault="00F81E0E" w:rsidP="00F81E0E">
      <w:pPr>
        <w:ind w:firstLine="0"/>
        <w:rPr>
          <w:noProof/>
        </w:rPr>
      </w:pPr>
      <w:r>
        <w:rPr>
          <w:noProof/>
        </w:rPr>
        <w:t>Xác thực thông báo HTTP với mô-đun yêu cầu</w:t>
      </w:r>
    </w:p>
    <w:p w14:paraId="7D680E52" w14:textId="77777777" w:rsidR="00F81E0E" w:rsidRDefault="00F81E0E" w:rsidP="00F81E0E">
      <w:pPr>
        <w:ind w:firstLine="0"/>
        <w:rPr>
          <w:noProof/>
        </w:rPr>
      </w:pPr>
      <w:r>
        <w:rPr>
          <w:noProof/>
        </w:rPr>
        <w:t>Thông báo HTTP là một cơ chế được sử dụng trong giao thức HTTP để cải thiện</w:t>
      </w:r>
    </w:p>
    <w:p w14:paraId="1BFA598D" w14:textId="77777777" w:rsidR="00F81E0E" w:rsidRDefault="00F81E0E" w:rsidP="00F81E0E">
      <w:pPr>
        <w:ind w:firstLine="0"/>
        <w:rPr>
          <w:noProof/>
        </w:rPr>
      </w:pPr>
      <w:r>
        <w:rPr>
          <w:noProof/>
        </w:rPr>
        <w:t>quá trình xác thực. MD5 thường được sử dụng để mã hóa thông tin người dùng, cũng như</w:t>
      </w:r>
    </w:p>
    <w:p w14:paraId="6E4A3024" w14:textId="77777777" w:rsidR="00F81E0E" w:rsidRDefault="00F81E0E" w:rsidP="00F81E0E">
      <w:pPr>
        <w:ind w:firstLine="0"/>
        <w:rPr>
          <w:noProof/>
        </w:rPr>
      </w:pPr>
      <w:r>
        <w:rPr>
          <w:noProof/>
        </w:rPr>
        <w:t>khóa và miền, mặc dù các thuật toán khác, chẳng hạn như SHA, cũng có thể được sử dụng để cải thiện</w:t>
      </w:r>
    </w:p>
    <w:p w14:paraId="2F25BE94" w14:textId="77777777" w:rsidR="00F81E0E" w:rsidRDefault="00F81E0E" w:rsidP="00F81E0E">
      <w:pPr>
        <w:ind w:firstLine="0"/>
        <w:rPr>
          <w:noProof/>
        </w:rPr>
      </w:pPr>
      <w:r>
        <w:rPr>
          <w:noProof/>
        </w:rPr>
        <w:t>bảo mật trong các biến thể khác nhau của nó.</w:t>
      </w:r>
    </w:p>
    <w:p w14:paraId="560D0403" w14:textId="77777777" w:rsidR="00F81E0E" w:rsidRDefault="00F81E0E" w:rsidP="00F81E0E">
      <w:pPr>
        <w:ind w:firstLine="0"/>
        <w:rPr>
          <w:noProof/>
        </w:rPr>
      </w:pPr>
      <w:r>
        <w:rPr>
          <w:noProof/>
        </w:rPr>
        <w:t>Xác thực truy cập dựa trên số hóa mở rộng xác thực truy cập cơ bản bằng cách sử dụng một chiều</w:t>
      </w:r>
    </w:p>
    <w:p w14:paraId="4C5FD589" w14:textId="77777777" w:rsidR="00F81E0E" w:rsidRDefault="00F81E0E" w:rsidP="00F81E0E">
      <w:pPr>
        <w:ind w:firstLine="0"/>
        <w:rPr>
          <w:noProof/>
        </w:rPr>
      </w:pPr>
      <w:r>
        <w:rPr>
          <w:noProof/>
        </w:rPr>
        <w:t>thuật toán mã hóa băm (MD5) để mã hóa thông tin xác thực đầu tiên và</w:t>
      </w:r>
    </w:p>
    <w:p w14:paraId="138FB892" w14:textId="77777777" w:rsidR="00F81E0E" w:rsidRDefault="00F81E0E" w:rsidP="00F81E0E">
      <w:pPr>
        <w:ind w:firstLine="0"/>
        <w:rPr>
          <w:noProof/>
        </w:rPr>
      </w:pPr>
      <w:r>
        <w:rPr>
          <w:noProof/>
        </w:rPr>
        <w:t>sau đó thêm một giá trị kết nối duy nhất.</w:t>
      </w:r>
    </w:p>
    <w:p w14:paraId="0BA87DAD" w14:textId="77777777" w:rsidR="00F81E0E" w:rsidRDefault="00F81E0E" w:rsidP="00F81E0E">
      <w:pPr>
        <w:ind w:firstLine="0"/>
        <w:rPr>
          <w:noProof/>
        </w:rPr>
      </w:pPr>
      <w:r>
        <w:rPr>
          <w:noProof/>
        </w:rPr>
        <w:t>Trình duyệt máy khách sử dụng giá trị này khi tính toán phản hồi mật khẩu ở định dạng băm.</w:t>
      </w:r>
    </w:p>
    <w:p w14:paraId="59EA1802" w14:textId="77777777" w:rsidR="00F81E0E" w:rsidRDefault="00F81E0E" w:rsidP="00F81E0E">
      <w:pPr>
        <w:ind w:firstLine="0"/>
        <w:rPr>
          <w:noProof/>
        </w:rPr>
      </w:pPr>
      <w:r>
        <w:rPr>
          <w:noProof/>
        </w:rPr>
        <w:t>Mặc dù mật khẩu bị xáo trộn do sử dụng hàm băm mật mã và việc sử dụng</w:t>
      </w:r>
    </w:p>
    <w:p w14:paraId="04A7ED7B" w14:textId="77777777" w:rsidR="00F81E0E" w:rsidRDefault="00F81E0E" w:rsidP="00F81E0E">
      <w:pPr>
        <w:ind w:firstLine="0"/>
        <w:rPr>
          <w:noProof/>
        </w:rPr>
      </w:pPr>
      <w:r>
        <w:rPr>
          <w:noProof/>
        </w:rPr>
        <w:t>giá trị duy nhất ngăn không cho một cuộc tấn công phát lại bị đe dọa, tên đăng nhập được gửi đến</w:t>
      </w:r>
    </w:p>
    <w:p w14:paraId="394E389D" w14:textId="77777777" w:rsidR="00F81E0E" w:rsidRDefault="00F81E0E" w:rsidP="00F81E0E">
      <w:pPr>
        <w:ind w:firstLine="0"/>
        <w:rPr>
          <w:noProof/>
        </w:rPr>
      </w:pPr>
      <w:r>
        <w:rPr>
          <w:noProof/>
        </w:rPr>
        <w:t>văn bản thuần túy đến máy chủ.</w:t>
      </w:r>
    </w:p>
    <w:p w14:paraId="08DEA9F8" w14:textId="77777777" w:rsidR="00F81E0E" w:rsidRDefault="00F81E0E" w:rsidP="00F81E0E">
      <w:pPr>
        <w:ind w:firstLine="0"/>
        <w:rPr>
          <w:noProof/>
        </w:rPr>
      </w:pPr>
      <w:r>
        <w:rPr>
          <w:noProof/>
        </w:rPr>
        <w:t>Giả sử chúng tôi có một URL được bảo vệ bằng loại xác thực này, chúng tôi có thể sử dụng</w:t>
      </w:r>
    </w:p>
    <w:p w14:paraId="5F125E99" w14:textId="5194C482" w:rsidR="00F81E0E" w:rsidRDefault="00F81E0E" w:rsidP="00F81E0E">
      <w:pPr>
        <w:ind w:firstLine="0"/>
        <w:rPr>
          <w:noProof/>
        </w:rPr>
      </w:pPr>
      <w:r>
        <w:rPr>
          <w:noProof/>
        </w:rPr>
        <w:t>HTTPDigestAuth, có sẵn trong mô-đun con request.auth, như sau:</w:t>
      </w:r>
    </w:p>
    <w:p w14:paraId="53437FA0" w14:textId="08365EDF" w:rsidR="00F81E0E" w:rsidRDefault="00F81E0E" w:rsidP="00F81E0E">
      <w:pPr>
        <w:ind w:firstLine="0"/>
        <w:rPr>
          <w:noProof/>
        </w:rPr>
      </w:pPr>
      <w:r w:rsidRPr="00F81E0E">
        <w:rPr>
          <w:noProof/>
        </w:rPr>
        <w:drawing>
          <wp:inline distT="0" distB="0" distL="0" distR="0" wp14:anchorId="7F5A3596" wp14:editId="5D9069C4">
            <wp:extent cx="5981700" cy="6286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82538" cy="628738"/>
                    </a:xfrm>
                    <a:prstGeom prst="rect">
                      <a:avLst/>
                    </a:prstGeom>
                  </pic:spPr>
                </pic:pic>
              </a:graphicData>
            </a:graphic>
          </wp:inline>
        </w:drawing>
      </w:r>
    </w:p>
    <w:p w14:paraId="020D17D4" w14:textId="77777777" w:rsidR="00F81E0E" w:rsidRDefault="00F81E0E" w:rsidP="00F81E0E">
      <w:pPr>
        <w:ind w:firstLine="0"/>
        <w:rPr>
          <w:noProof/>
        </w:rPr>
      </w:pPr>
      <w:r>
        <w:rPr>
          <w:noProof/>
        </w:rPr>
        <w:t>Trong tập lệnh sau, chúng tôi đang sử dụng dịch vụ xác thực, http://httpbin.org/</w:t>
      </w:r>
    </w:p>
    <w:p w14:paraId="4B57D092" w14:textId="77777777" w:rsidR="00F81E0E" w:rsidRDefault="00F81E0E" w:rsidP="00F81E0E">
      <w:pPr>
        <w:ind w:firstLine="0"/>
        <w:rPr>
          <w:noProof/>
        </w:rPr>
      </w:pPr>
      <w:r>
        <w:rPr>
          <w:noProof/>
        </w:rPr>
        <w:t>dig-auth / auth / user / pass, để kiểm tra xác thực thông báo để truy cập</w:t>
      </w:r>
    </w:p>
    <w:p w14:paraId="49359612" w14:textId="672B7B44" w:rsidR="00F81E0E" w:rsidRDefault="00F81E0E" w:rsidP="00F81E0E">
      <w:pPr>
        <w:ind w:firstLine="0"/>
        <w:rPr>
          <w:noProof/>
        </w:rPr>
      </w:pPr>
      <w:r>
        <w:rPr>
          <w:noProof/>
        </w:rPr>
        <w:lastRenderedPageBreak/>
        <w:t>xác thực thông báo tài nguyên được bảo vệ. Tập lệnh tương tự như tập lệnh trước đó với xác thực cơ bản. Sự khác biệt chính là phần mà chúng tôi gửi tên người dùng và</w:t>
      </w:r>
    </w:p>
    <w:p w14:paraId="28E23C3F" w14:textId="73F25176" w:rsidR="00F81E0E" w:rsidRDefault="00F81E0E" w:rsidP="00F81E0E">
      <w:pPr>
        <w:ind w:firstLine="0"/>
        <w:rPr>
          <w:noProof/>
        </w:rPr>
      </w:pPr>
      <w:r>
        <w:rPr>
          <w:noProof/>
        </w:rPr>
        <w:t>mật khẩu trên URL được bảo vệ. Bạn có thể tìm thấy mã sau trong tệp dig_authentication.py bên trong thư mục yêu cầu:</w:t>
      </w:r>
    </w:p>
    <w:p w14:paraId="322C16D3" w14:textId="452C1CE9" w:rsidR="00F81E0E" w:rsidRDefault="00F81E0E" w:rsidP="00F81E0E">
      <w:pPr>
        <w:ind w:firstLine="0"/>
        <w:rPr>
          <w:noProof/>
        </w:rPr>
      </w:pPr>
      <w:r w:rsidRPr="00F81E0E">
        <w:rPr>
          <w:noProof/>
        </w:rPr>
        <w:drawing>
          <wp:inline distT="0" distB="0" distL="0" distR="0" wp14:anchorId="4C034A30" wp14:editId="485A2437">
            <wp:extent cx="6010275" cy="24384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11113" cy="2438740"/>
                    </a:xfrm>
                    <a:prstGeom prst="rect">
                      <a:avLst/>
                    </a:prstGeom>
                  </pic:spPr>
                </pic:pic>
              </a:graphicData>
            </a:graphic>
          </wp:inline>
        </w:drawing>
      </w:r>
    </w:p>
    <w:p w14:paraId="5C1E00C9" w14:textId="25F833F0" w:rsidR="00F81E0E" w:rsidRDefault="00F81E0E" w:rsidP="00F81E0E">
      <w:pPr>
        <w:ind w:firstLine="0"/>
        <w:rPr>
          <w:noProof/>
        </w:rPr>
      </w:pPr>
      <w:r>
        <w:rPr>
          <w:noProof/>
        </w:rPr>
        <w:t>Trong tập lệnh trước,ta đang sử dụng dịch vụ httpbin để trình bày cách sử dụng Lớp HTTPDigestAuth để chuyển thông số người dùng và mật khẩu.</w:t>
      </w:r>
    </w:p>
    <w:p w14:paraId="485DE2B2" w14:textId="1455A37F" w:rsidR="00F81E0E" w:rsidRDefault="00F81E0E" w:rsidP="00F81E0E">
      <w:pPr>
        <w:ind w:firstLine="0"/>
        <w:rPr>
          <w:noProof/>
        </w:rPr>
      </w:pPr>
      <w:r>
        <w:rPr>
          <w:noProof/>
        </w:rPr>
        <w:t>Nếu thực thi tập lệnh trước đó giới thiệu người dùng và mật khẩu chính xác,  nhận được sau đầu ra với mã trạng thái 200, nơi chúng ta có thể thấy chuỗi JSON được liên kết với đăng nhập thành công:</w:t>
      </w:r>
    </w:p>
    <w:p w14:paraId="5A2542A3" w14:textId="4E614CBC" w:rsidR="00F81E0E" w:rsidRDefault="00F81E0E" w:rsidP="00582963">
      <w:pPr>
        <w:ind w:firstLine="0"/>
        <w:rPr>
          <w:b/>
          <w:lang w:val="en-US"/>
        </w:rPr>
      </w:pPr>
      <w:r w:rsidRPr="00F81E0E">
        <w:rPr>
          <w:b/>
          <w:noProof/>
          <w:lang w:val="en-US"/>
        </w:rPr>
        <w:lastRenderedPageBreak/>
        <w:drawing>
          <wp:inline distT="0" distB="0" distL="0" distR="0" wp14:anchorId="38EDEB21" wp14:editId="6CA9EFCC">
            <wp:extent cx="5915025" cy="41433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15856" cy="4143957"/>
                    </a:xfrm>
                    <a:prstGeom prst="rect">
                      <a:avLst/>
                    </a:prstGeom>
                  </pic:spPr>
                </pic:pic>
              </a:graphicData>
            </a:graphic>
          </wp:inline>
        </w:drawing>
      </w:r>
    </w:p>
    <w:p w14:paraId="2598F501" w14:textId="77777777" w:rsidR="00F81E0E" w:rsidRPr="00F81E0E" w:rsidRDefault="00F81E0E" w:rsidP="00F81E0E">
      <w:pPr>
        <w:ind w:firstLine="0"/>
        <w:rPr>
          <w:lang w:val="en-US"/>
        </w:rPr>
      </w:pPr>
      <w:r w:rsidRPr="00F81E0E">
        <w:rPr>
          <w:lang w:val="en-US"/>
        </w:rPr>
        <w:t>Trong đầu ra trước, chúng ta có thể thấy cách, trong tiêu đề Ủy quyền, một yêu cầu</w:t>
      </w:r>
    </w:p>
    <w:p w14:paraId="77FBE10E" w14:textId="77777777" w:rsidR="00F81E0E" w:rsidRPr="00F81E0E" w:rsidRDefault="00F81E0E" w:rsidP="00F81E0E">
      <w:pPr>
        <w:ind w:firstLine="0"/>
        <w:rPr>
          <w:lang w:val="en-US"/>
        </w:rPr>
      </w:pPr>
      <w:r w:rsidRPr="00F81E0E">
        <w:rPr>
          <w:lang w:val="en-US"/>
        </w:rPr>
        <w:t>gửi thông tin liên quan đến thông báo và thuật toán đang được sử dụng.</w:t>
      </w:r>
    </w:p>
    <w:p w14:paraId="05C9AA3B" w14:textId="59354DC6" w:rsidR="00F81E0E" w:rsidRPr="00F81E0E" w:rsidRDefault="00F81E0E" w:rsidP="00F81E0E">
      <w:pPr>
        <w:ind w:firstLine="0"/>
        <w:rPr>
          <w:lang w:val="en-US"/>
        </w:rPr>
      </w:pPr>
      <w:r w:rsidRPr="00F81E0E">
        <w:rPr>
          <w:lang w:val="en-US"/>
        </w:rPr>
        <w:t>Nếu chúng  giới thiệu một người dùng hoặc mật khẩu không chính xác, sẽ nhận được kết quả sau với 401</w:t>
      </w:r>
      <w:r>
        <w:rPr>
          <w:lang w:val="en-US"/>
        </w:rPr>
        <w:t xml:space="preserve"> </w:t>
      </w:r>
      <w:r w:rsidRPr="00F81E0E">
        <w:rPr>
          <w:lang w:val="en-US"/>
        </w:rPr>
        <w:t>mã trạng thái</w:t>
      </w:r>
      <w:r w:rsidRPr="00F81E0E">
        <w:rPr>
          <w:b/>
          <w:lang w:val="en-US"/>
        </w:rPr>
        <w:t>:</w:t>
      </w:r>
    </w:p>
    <w:p w14:paraId="6CCAB6BD" w14:textId="6DF798E2" w:rsidR="00F81E0E" w:rsidRDefault="00F81E0E" w:rsidP="00F81E0E">
      <w:pPr>
        <w:ind w:firstLine="0"/>
        <w:rPr>
          <w:b/>
          <w:lang w:val="en-US"/>
        </w:rPr>
      </w:pPr>
      <w:r w:rsidRPr="00F81E0E">
        <w:rPr>
          <w:b/>
          <w:noProof/>
          <w:lang w:val="en-US"/>
        </w:rPr>
        <w:drawing>
          <wp:inline distT="0" distB="0" distL="0" distR="0" wp14:anchorId="79FD62A8" wp14:editId="32D69AA6">
            <wp:extent cx="5848350" cy="24003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49169" cy="2400636"/>
                    </a:xfrm>
                    <a:prstGeom prst="rect">
                      <a:avLst/>
                    </a:prstGeom>
                  </pic:spPr>
                </pic:pic>
              </a:graphicData>
            </a:graphic>
          </wp:inline>
        </w:drawing>
      </w:r>
    </w:p>
    <w:p w14:paraId="69BC4DCE" w14:textId="03DA5D85" w:rsidR="00F81E0E" w:rsidRPr="00F81E0E" w:rsidRDefault="00F81E0E" w:rsidP="00F81E0E">
      <w:pPr>
        <w:ind w:firstLine="0"/>
        <w:rPr>
          <w:lang w:val="en-US"/>
        </w:rPr>
      </w:pPr>
      <w:r w:rsidRPr="00F81E0E">
        <w:rPr>
          <w:lang w:val="en-US"/>
        </w:rPr>
        <w:t xml:space="preserve">Trong phần này, chúng </w:t>
      </w:r>
      <w:r>
        <w:rPr>
          <w:lang w:val="en-US"/>
        </w:rPr>
        <w:t>ta</w:t>
      </w:r>
      <w:r w:rsidRPr="00F81E0E">
        <w:rPr>
          <w:lang w:val="en-US"/>
        </w:rPr>
        <w:t xml:space="preserve"> đã xem xét cách mô-đun yêu cầu hỗ trợ tốt cho cả hai</w:t>
      </w:r>
    </w:p>
    <w:p w14:paraId="4EB11A59" w14:textId="7801C17B" w:rsidR="00F81E0E" w:rsidRPr="00F81E0E" w:rsidRDefault="00F81E0E" w:rsidP="00F81E0E">
      <w:pPr>
        <w:ind w:firstLine="0"/>
        <w:rPr>
          <w:lang w:val="en-US"/>
        </w:rPr>
      </w:pPr>
      <w:r w:rsidRPr="00F81E0E">
        <w:rPr>
          <w:lang w:val="en-US"/>
        </w:rPr>
        <w:t>các cơ chế xác thực.</w:t>
      </w:r>
    </w:p>
    <w:p w14:paraId="08213C1F" w14:textId="77777777" w:rsidR="00F81E0E" w:rsidRPr="00582963" w:rsidRDefault="00F81E0E" w:rsidP="00582963">
      <w:pPr>
        <w:ind w:firstLine="0"/>
        <w:rPr>
          <w:b/>
          <w:lang w:val="en-US"/>
        </w:rPr>
      </w:pPr>
    </w:p>
    <w:p w14:paraId="23A3C4E1" w14:textId="77777777" w:rsidR="00582963" w:rsidRDefault="00B607B2" w:rsidP="00582963">
      <w:pPr>
        <w:pStyle w:val="TOC1"/>
        <w:rPr>
          <w:rFonts w:asciiTheme="minorHAnsi" w:eastAsiaTheme="minorEastAsia" w:hAnsiTheme="minorHAnsi" w:cstheme="minorBidi"/>
          <w:b w:val="0"/>
          <w:noProof/>
          <w:sz w:val="22"/>
          <w:szCs w:val="22"/>
          <w:lang w:val="vi-VN" w:eastAsia="vi-VN" w:bidi="ar-SA"/>
        </w:rPr>
      </w:pPr>
      <w:hyperlink w:anchor="_Toc106616961" w:history="1">
        <w:r w:rsidR="00582963" w:rsidRPr="00E50FEB">
          <w:rPr>
            <w:rStyle w:val="Hyperlink"/>
            <w:noProof/>
          </w:rPr>
          <w:t>Chương 3. Demo</w:t>
        </w:r>
        <w:r w:rsidR="00582963">
          <w:rPr>
            <w:noProof/>
            <w:webHidden/>
          </w:rPr>
          <w:tab/>
        </w:r>
      </w:hyperlink>
    </w:p>
    <w:p w14:paraId="5CC4A73B" w14:textId="77777777" w:rsidR="00582963" w:rsidRDefault="00B607B2" w:rsidP="00582963">
      <w:pPr>
        <w:pStyle w:val="TOC2"/>
        <w:tabs>
          <w:tab w:val="right" w:leader="dot" w:pos="9344"/>
        </w:tabs>
        <w:rPr>
          <w:rFonts w:asciiTheme="minorHAnsi" w:eastAsiaTheme="minorEastAsia" w:hAnsiTheme="minorHAnsi" w:cstheme="minorBidi"/>
          <w:noProof/>
          <w:sz w:val="22"/>
          <w:szCs w:val="22"/>
          <w:lang w:val="vi-VN" w:eastAsia="vi-VN" w:bidi="ar-SA"/>
        </w:rPr>
      </w:pPr>
      <w:hyperlink w:anchor="_Toc106616962" w:history="1">
        <w:r w:rsidR="00582963" w:rsidRPr="00E50FEB">
          <w:rPr>
            <w:rStyle w:val="Hyperlink"/>
            <w:noProof/>
          </w:rPr>
          <w:t>3.1.</w:t>
        </w:r>
        <w:r w:rsidR="00582963">
          <w:rPr>
            <w:rFonts w:asciiTheme="minorHAnsi" w:eastAsiaTheme="minorEastAsia" w:hAnsiTheme="minorHAnsi" w:cstheme="minorBidi"/>
            <w:noProof/>
            <w:sz w:val="22"/>
            <w:szCs w:val="22"/>
            <w:lang w:val="vi-VN" w:eastAsia="vi-VN" w:bidi="ar-SA"/>
          </w:rPr>
          <w:tab/>
        </w:r>
        <w:r w:rsidR="00582963" w:rsidRPr="00E50FEB">
          <w:rPr>
            <w:rStyle w:val="Hyperlink"/>
            <w:noProof/>
          </w:rPr>
          <w:t>Chuẩn bị</w:t>
        </w:r>
        <w:r w:rsidR="00582963">
          <w:rPr>
            <w:noProof/>
            <w:webHidden/>
          </w:rPr>
          <w:tab/>
        </w:r>
      </w:hyperlink>
    </w:p>
    <w:p w14:paraId="7F5064D0" w14:textId="77777777" w:rsidR="00582963" w:rsidRDefault="00B607B2" w:rsidP="00582963">
      <w:pPr>
        <w:pStyle w:val="TOC2"/>
        <w:tabs>
          <w:tab w:val="right" w:leader="dot" w:pos="9344"/>
        </w:tabs>
        <w:rPr>
          <w:rFonts w:asciiTheme="minorHAnsi" w:eastAsiaTheme="minorEastAsia" w:hAnsiTheme="minorHAnsi" w:cstheme="minorBidi"/>
          <w:noProof/>
          <w:sz w:val="22"/>
          <w:szCs w:val="22"/>
          <w:lang w:val="vi-VN" w:eastAsia="vi-VN" w:bidi="ar-SA"/>
        </w:rPr>
      </w:pPr>
      <w:hyperlink w:anchor="_Toc106616963" w:history="1">
        <w:r w:rsidR="00582963" w:rsidRPr="00E50FEB">
          <w:rPr>
            <w:rStyle w:val="Hyperlink"/>
            <w:noProof/>
          </w:rPr>
          <w:t>3.2.</w:t>
        </w:r>
        <w:r w:rsidR="00582963">
          <w:rPr>
            <w:rFonts w:asciiTheme="minorHAnsi" w:eastAsiaTheme="minorEastAsia" w:hAnsiTheme="minorHAnsi" w:cstheme="minorBidi"/>
            <w:noProof/>
            <w:sz w:val="22"/>
            <w:szCs w:val="22"/>
            <w:lang w:val="vi-VN" w:eastAsia="vi-VN" w:bidi="ar-SA"/>
          </w:rPr>
          <w:tab/>
        </w:r>
        <w:r w:rsidR="00582963" w:rsidRPr="00E50FEB">
          <w:rPr>
            <w:rStyle w:val="Hyperlink"/>
            <w:noProof/>
          </w:rPr>
          <w:t>Quy trình thực hiện.</w:t>
        </w:r>
        <w:r w:rsidR="00582963">
          <w:rPr>
            <w:noProof/>
            <w:webHidden/>
          </w:rPr>
          <w:tab/>
        </w:r>
      </w:hyperlink>
    </w:p>
    <w:p w14:paraId="4A386C5C" w14:textId="77777777" w:rsidR="00582963" w:rsidRDefault="00B607B2" w:rsidP="00582963">
      <w:pPr>
        <w:pStyle w:val="TOC1"/>
        <w:rPr>
          <w:rFonts w:asciiTheme="minorHAnsi" w:eastAsiaTheme="minorEastAsia" w:hAnsiTheme="minorHAnsi" w:cstheme="minorBidi"/>
          <w:b w:val="0"/>
          <w:noProof/>
          <w:sz w:val="22"/>
          <w:szCs w:val="22"/>
          <w:lang w:val="vi-VN" w:eastAsia="vi-VN" w:bidi="ar-SA"/>
        </w:rPr>
      </w:pPr>
      <w:hyperlink w:anchor="_Toc106616964" w:history="1">
        <w:r w:rsidR="00582963" w:rsidRPr="00E50FEB">
          <w:rPr>
            <w:rStyle w:val="Hyperlink"/>
            <w:noProof/>
          </w:rPr>
          <w:t>Kết luận</w:t>
        </w:r>
        <w:r w:rsidR="00582963">
          <w:rPr>
            <w:noProof/>
            <w:webHidden/>
          </w:rPr>
          <w:tab/>
        </w:r>
      </w:hyperlink>
    </w:p>
    <w:p w14:paraId="71A1D55E" w14:textId="77777777" w:rsidR="00582963" w:rsidRDefault="00B607B2" w:rsidP="00582963">
      <w:pPr>
        <w:pStyle w:val="TOC1"/>
        <w:rPr>
          <w:rFonts w:asciiTheme="minorHAnsi" w:eastAsiaTheme="minorEastAsia" w:hAnsiTheme="minorHAnsi" w:cstheme="minorBidi"/>
          <w:b w:val="0"/>
          <w:noProof/>
          <w:sz w:val="22"/>
          <w:szCs w:val="22"/>
          <w:lang w:val="vi-VN" w:eastAsia="vi-VN" w:bidi="ar-SA"/>
        </w:rPr>
      </w:pPr>
      <w:hyperlink w:anchor="_Toc106616965" w:history="1">
        <w:r w:rsidR="00582963" w:rsidRPr="00E50FEB">
          <w:rPr>
            <w:rStyle w:val="Hyperlink"/>
            <w:noProof/>
            <w:lang w:val="en-US"/>
          </w:rPr>
          <w:t>Tài liệu tham khảo</w:t>
        </w:r>
        <w:r w:rsidR="00582963">
          <w:rPr>
            <w:noProof/>
            <w:webHidden/>
          </w:rPr>
          <w:tab/>
        </w:r>
      </w:hyperlink>
    </w:p>
    <w:bookmarkEnd w:id="4"/>
    <w:p w14:paraId="6FF4F4D1" w14:textId="6A2F82E8" w:rsidR="00992D48" w:rsidRPr="006F58B7" w:rsidRDefault="00992D48" w:rsidP="006E2B69">
      <w:pPr>
        <w:pStyle w:val="Tiliuthamkho"/>
        <w:numPr>
          <w:ilvl w:val="0"/>
          <w:numId w:val="40"/>
        </w:numPr>
      </w:pPr>
    </w:p>
    <w:sectPr w:rsidR="00992D48" w:rsidRPr="006F58B7" w:rsidSect="009E1B34">
      <w:footerReference w:type="default" r:id="rId70"/>
      <w:footerReference w:type="first" r:id="rId71"/>
      <w:pgSz w:w="11906" w:h="16838"/>
      <w:pgMar w:top="1134" w:right="851" w:bottom="1134" w:left="1701" w:header="709"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B6AD98" w14:textId="77777777" w:rsidR="00B607B2" w:rsidRDefault="00B607B2" w:rsidP="00FD4862">
      <w:pPr>
        <w:spacing w:line="240" w:lineRule="auto"/>
      </w:pPr>
      <w:r>
        <w:separator/>
      </w:r>
    </w:p>
  </w:endnote>
  <w:endnote w:type="continuationSeparator" w:id="0">
    <w:p w14:paraId="173E6C6F" w14:textId="77777777" w:rsidR="00B607B2" w:rsidRDefault="00B607B2" w:rsidP="00FD48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9BFC26" w14:textId="77777777" w:rsidR="00060591" w:rsidRDefault="00060591" w:rsidP="00B33A8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762D3" w14:textId="77777777" w:rsidR="00060591" w:rsidRDefault="00060591" w:rsidP="00B33A81">
    <w:pPr>
      <w:pStyle w:val="Footer"/>
      <w:jc w:val="center"/>
    </w:pPr>
    <w:r>
      <w:fldChar w:fldCharType="begin"/>
    </w:r>
    <w:r>
      <w:instrText xml:space="preserve"> PAGE   \* MERGEFORMAT </w:instrText>
    </w:r>
    <w:r>
      <w:fldChar w:fldCharType="separate"/>
    </w:r>
    <w:r>
      <w:rPr>
        <w:noProof/>
      </w:rP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D3393F" w14:textId="77777777" w:rsidR="00060591" w:rsidRDefault="0006059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65AC9D" w14:textId="77777777" w:rsidR="00060591" w:rsidRDefault="00060591" w:rsidP="00B33A81">
    <w:pPr>
      <w:pStyle w:val="Footer"/>
      <w:jc w:val="center"/>
    </w:pPr>
    <w:r>
      <w:fldChar w:fldCharType="begin"/>
    </w:r>
    <w:r>
      <w:instrText xml:space="preserve"> PAGE   \* MERGEFORMAT </w:instrText>
    </w:r>
    <w:r>
      <w:fldChar w:fldCharType="separate"/>
    </w:r>
    <w:r>
      <w:rPr>
        <w:noProof/>
      </w:rPr>
      <w:t>14</w:t>
    </w:r>
    <w:r>
      <w:rPr>
        <w:noProof/>
      </w:rPr>
      <w:fldChar w:fldCharType="end"/>
    </w:r>
  </w:p>
  <w:p w14:paraId="78B053CE" w14:textId="77777777" w:rsidR="00060591" w:rsidRDefault="00060591"/>
  <w:p w14:paraId="2747E059" w14:textId="77777777" w:rsidR="00060591" w:rsidRDefault="00060591"/>
  <w:p w14:paraId="7482E526" w14:textId="77777777" w:rsidR="00060591" w:rsidRDefault="0006059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AB3E8D" w14:textId="77777777" w:rsidR="00060591" w:rsidRDefault="000605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2DA40" w14:textId="77777777" w:rsidR="00B607B2" w:rsidRDefault="00B607B2" w:rsidP="00FD4862">
      <w:pPr>
        <w:spacing w:line="240" w:lineRule="auto"/>
      </w:pPr>
      <w:r>
        <w:separator/>
      </w:r>
    </w:p>
  </w:footnote>
  <w:footnote w:type="continuationSeparator" w:id="0">
    <w:p w14:paraId="2501F44E" w14:textId="77777777" w:rsidR="00B607B2" w:rsidRDefault="00B607B2" w:rsidP="00FD48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87A52"/>
    <w:multiLevelType w:val="multilevel"/>
    <w:tmpl w:val="57D4C79E"/>
    <w:styleLink w:val="UListHanging"/>
    <w:lvl w:ilvl="0">
      <w:start w:val="1"/>
      <w:numFmt w:val="bullet"/>
      <w:suff w:val="space"/>
      <w:lvlText w:val=""/>
      <w:lvlJc w:val="left"/>
      <w:pPr>
        <w:ind w:left="0" w:firstLine="709"/>
      </w:pPr>
      <w:rPr>
        <w:rFonts w:ascii="Symbol" w:hAnsi="Symbol" w:hint="default"/>
        <w:color w:val="auto"/>
      </w:rPr>
    </w:lvl>
    <w:lvl w:ilvl="1">
      <w:start w:val="1"/>
      <w:numFmt w:val="bullet"/>
      <w:lvlText w:val=""/>
      <w:lvlJc w:val="left"/>
      <w:pPr>
        <w:ind w:left="992" w:hanging="283"/>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61A37B9"/>
    <w:multiLevelType w:val="hybridMultilevel"/>
    <w:tmpl w:val="E14EF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20F47"/>
    <w:multiLevelType w:val="hybridMultilevel"/>
    <w:tmpl w:val="A6C667C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A410F23"/>
    <w:multiLevelType w:val="hybridMultilevel"/>
    <w:tmpl w:val="B5CC0898"/>
    <w:lvl w:ilvl="0" w:tplc="9E50CE5A">
      <w:numFmt w:val="bullet"/>
      <w:lvlText w:val="-"/>
      <w:lvlJc w:val="left"/>
      <w:pPr>
        <w:ind w:left="1429" w:hanging="360"/>
      </w:pPr>
      <w:rPr>
        <w:rFonts w:ascii="Times New Roman" w:eastAsia="Calibri" w:hAnsi="Times New Roman" w:cs="Times New Roman"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4" w15:restartNumberingAfterBreak="0">
    <w:nsid w:val="0B903258"/>
    <w:multiLevelType w:val="hybridMultilevel"/>
    <w:tmpl w:val="2E70D43C"/>
    <w:lvl w:ilvl="0" w:tplc="19E4BEE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CE9022E"/>
    <w:multiLevelType w:val="hybridMultilevel"/>
    <w:tmpl w:val="A4BEAC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D72064C"/>
    <w:multiLevelType w:val="hybridMultilevel"/>
    <w:tmpl w:val="90D83DEC"/>
    <w:lvl w:ilvl="0" w:tplc="48EC060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2531F75"/>
    <w:multiLevelType w:val="hybridMultilevel"/>
    <w:tmpl w:val="EE664B8E"/>
    <w:lvl w:ilvl="0" w:tplc="9E50CE5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FC55C2"/>
    <w:multiLevelType w:val="hybridMultilevel"/>
    <w:tmpl w:val="E6DC19F0"/>
    <w:lvl w:ilvl="0" w:tplc="9E50CE5A">
      <w:numFmt w:val="bullet"/>
      <w:lvlText w:val="-"/>
      <w:lvlJc w:val="left"/>
      <w:pPr>
        <w:ind w:left="1498" w:hanging="360"/>
      </w:pPr>
      <w:rPr>
        <w:rFonts w:ascii="Times New Roman" w:eastAsia="Calibri" w:hAnsi="Times New Roman" w:cs="Times New Roman" w:hint="default"/>
      </w:rPr>
    </w:lvl>
    <w:lvl w:ilvl="1" w:tplc="04090003">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9" w15:restartNumberingAfterBreak="0">
    <w:nsid w:val="15227D19"/>
    <w:multiLevelType w:val="multilevel"/>
    <w:tmpl w:val="8D2C6C84"/>
    <w:styleLink w:val="nhsmc"/>
    <w:lvl w:ilvl="0">
      <w:start w:val="1"/>
      <w:numFmt w:val="decimal"/>
      <w:pStyle w:val="Heading1"/>
      <w:suff w:val="space"/>
      <w:lvlText w:val="Chương %1."/>
      <w:lvlJc w:val="left"/>
      <w:pPr>
        <w:ind w:left="0" w:firstLine="0"/>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992" w:hanging="283"/>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731777B"/>
    <w:multiLevelType w:val="hybridMultilevel"/>
    <w:tmpl w:val="CA4C769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9C25C95"/>
    <w:multiLevelType w:val="hybridMultilevel"/>
    <w:tmpl w:val="F15AA160"/>
    <w:lvl w:ilvl="0" w:tplc="19E4BEE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1A4F789C"/>
    <w:multiLevelType w:val="hybridMultilevel"/>
    <w:tmpl w:val="B9A0CF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1F2A4B9D"/>
    <w:multiLevelType w:val="hybridMultilevel"/>
    <w:tmpl w:val="098C8E3A"/>
    <w:lvl w:ilvl="0" w:tplc="19E4BEE6">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14" w15:restartNumberingAfterBreak="0">
    <w:nsid w:val="23B46DF0"/>
    <w:multiLevelType w:val="hybridMultilevel"/>
    <w:tmpl w:val="C9602542"/>
    <w:lvl w:ilvl="0" w:tplc="19E4BEE6">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15" w15:restartNumberingAfterBreak="0">
    <w:nsid w:val="263E4B6A"/>
    <w:multiLevelType w:val="hybridMultilevel"/>
    <w:tmpl w:val="64DE1C7C"/>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16" w15:restartNumberingAfterBreak="0">
    <w:nsid w:val="2B0765CD"/>
    <w:multiLevelType w:val="hybridMultilevel"/>
    <w:tmpl w:val="81E48DEC"/>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7" w15:restartNumberingAfterBreak="0">
    <w:nsid w:val="2F1C7CD0"/>
    <w:multiLevelType w:val="hybridMultilevel"/>
    <w:tmpl w:val="1B46A108"/>
    <w:lvl w:ilvl="0" w:tplc="19E4BEE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2F324F19"/>
    <w:multiLevelType w:val="hybridMultilevel"/>
    <w:tmpl w:val="5BF06C08"/>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9" w15:restartNumberingAfterBreak="0">
    <w:nsid w:val="31E6752D"/>
    <w:multiLevelType w:val="hybridMultilevel"/>
    <w:tmpl w:val="4288B632"/>
    <w:lvl w:ilvl="0" w:tplc="19E4BEE6">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20" w15:restartNumberingAfterBreak="0">
    <w:nsid w:val="33836001"/>
    <w:multiLevelType w:val="hybridMultilevel"/>
    <w:tmpl w:val="D0D284B2"/>
    <w:lvl w:ilvl="0" w:tplc="9E50CE5A">
      <w:numFmt w:val="bullet"/>
      <w:lvlText w:val="-"/>
      <w:lvlJc w:val="left"/>
      <w:pPr>
        <w:ind w:left="1069" w:hanging="360"/>
      </w:pPr>
      <w:rPr>
        <w:rFonts w:ascii="Times New Roman" w:eastAsia="Calibr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38E61B0A"/>
    <w:multiLevelType w:val="hybridMultilevel"/>
    <w:tmpl w:val="F1E0B904"/>
    <w:lvl w:ilvl="0" w:tplc="19E4BEE6">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2" w15:restartNumberingAfterBreak="0">
    <w:nsid w:val="3B597B6A"/>
    <w:multiLevelType w:val="multilevel"/>
    <w:tmpl w:val="80B409BC"/>
    <w:lvl w:ilvl="0">
      <w:start w:val="1"/>
      <w:numFmt w:val="decimal"/>
      <w:suff w:val="space"/>
      <w:lvlText w:val="CHƯƠNG %1."/>
      <w:lvlJc w:val="left"/>
      <w:pPr>
        <w:ind w:left="0" w:firstLine="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3EA922F6"/>
    <w:multiLevelType w:val="hybridMultilevel"/>
    <w:tmpl w:val="D13EB764"/>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4" w15:restartNumberingAfterBreak="0">
    <w:nsid w:val="3F5E4BFD"/>
    <w:multiLevelType w:val="hybridMultilevel"/>
    <w:tmpl w:val="FD64AF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0F77BAE"/>
    <w:multiLevelType w:val="hybridMultilevel"/>
    <w:tmpl w:val="12EA1140"/>
    <w:lvl w:ilvl="0" w:tplc="9E50CE5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0629F4"/>
    <w:multiLevelType w:val="multilevel"/>
    <w:tmpl w:val="82FEDA6C"/>
    <w:name w:val="STT"/>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53252A0"/>
    <w:multiLevelType w:val="hybridMultilevel"/>
    <w:tmpl w:val="2190FDD6"/>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8" w15:restartNumberingAfterBreak="0">
    <w:nsid w:val="49051A2A"/>
    <w:multiLevelType w:val="hybridMultilevel"/>
    <w:tmpl w:val="F6D4E19C"/>
    <w:lvl w:ilvl="0" w:tplc="9E50CE5A">
      <w:numFmt w:val="bullet"/>
      <w:lvlText w:val="-"/>
      <w:lvlJc w:val="left"/>
      <w:pPr>
        <w:ind w:left="1429" w:hanging="360"/>
      </w:pPr>
      <w:rPr>
        <w:rFonts w:ascii="Times New Roman" w:eastAsia="Calibr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4D724D85"/>
    <w:multiLevelType w:val="hybridMultilevel"/>
    <w:tmpl w:val="3D16CA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4EAC57E9"/>
    <w:multiLevelType w:val="hybridMultilevel"/>
    <w:tmpl w:val="77707AD4"/>
    <w:lvl w:ilvl="0" w:tplc="19E4BEE6">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31" w15:restartNumberingAfterBreak="0">
    <w:nsid w:val="4EE62033"/>
    <w:multiLevelType w:val="hybridMultilevel"/>
    <w:tmpl w:val="060426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54936218"/>
    <w:multiLevelType w:val="hybridMultilevel"/>
    <w:tmpl w:val="E3E0A71E"/>
    <w:lvl w:ilvl="0" w:tplc="9E50CE5A">
      <w:numFmt w:val="bullet"/>
      <w:lvlText w:val="-"/>
      <w:lvlJc w:val="left"/>
      <w:pPr>
        <w:ind w:left="1429" w:hanging="360"/>
      </w:pPr>
      <w:rPr>
        <w:rFonts w:ascii="Times New Roman" w:eastAsia="Calibr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590E31C4"/>
    <w:multiLevelType w:val="hybridMultilevel"/>
    <w:tmpl w:val="B232A0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6215AFC"/>
    <w:multiLevelType w:val="hybridMultilevel"/>
    <w:tmpl w:val="67E89D4A"/>
    <w:lvl w:ilvl="0" w:tplc="19E4BEE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B4B77CD"/>
    <w:multiLevelType w:val="multilevel"/>
    <w:tmpl w:val="A106E9A8"/>
    <w:lvl w:ilvl="0">
      <w:start w:val="1"/>
      <w:numFmt w:val="decimal"/>
      <w:lvlText w:val="%1."/>
      <w:lvlJc w:val="left"/>
      <w:pPr>
        <w:ind w:left="1134" w:hanging="425"/>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CFA1296"/>
    <w:multiLevelType w:val="hybridMultilevel"/>
    <w:tmpl w:val="626C65B8"/>
    <w:lvl w:ilvl="0" w:tplc="48EC060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6D407A24"/>
    <w:multiLevelType w:val="hybridMultilevel"/>
    <w:tmpl w:val="FDD435AC"/>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8" w15:restartNumberingAfterBreak="0">
    <w:nsid w:val="71B2196D"/>
    <w:multiLevelType w:val="multilevel"/>
    <w:tmpl w:val="8D2C6C84"/>
    <w:numStyleLink w:val="nhsmc"/>
  </w:abstractNum>
  <w:abstractNum w:abstractNumId="39" w15:restartNumberingAfterBreak="0">
    <w:nsid w:val="76DA696B"/>
    <w:multiLevelType w:val="hybridMultilevel"/>
    <w:tmpl w:val="FD949A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76F31A2F"/>
    <w:multiLevelType w:val="hybridMultilevel"/>
    <w:tmpl w:val="76B6939E"/>
    <w:lvl w:ilvl="0" w:tplc="D2DE47E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22"/>
  </w:num>
  <w:num w:numId="2">
    <w:abstractNumId w:val="9"/>
  </w:num>
  <w:num w:numId="3">
    <w:abstractNumId w:val="0"/>
  </w:num>
  <w:num w:numId="4">
    <w:abstractNumId w:val="38"/>
    <w:lvlOverride w:ilvl="0">
      <w:lvl w:ilvl="0">
        <w:start w:val="1"/>
        <w:numFmt w:val="decimal"/>
        <w:pStyle w:val="Heading1"/>
        <w:suff w:val="space"/>
        <w:lvlText w:val="Chương %1."/>
        <w:lvlJc w:val="left"/>
        <w:pPr>
          <w:ind w:left="0" w:firstLine="0"/>
        </w:pPr>
        <w:rPr>
          <w:rFonts w:hint="default"/>
        </w:rPr>
      </w:lvl>
    </w:lvlOverride>
    <w:lvlOverride w:ilvl="1">
      <w:lvl w:ilvl="1">
        <w:start w:val="1"/>
        <w:numFmt w:val="decimal"/>
        <w:pStyle w:val="Heading2"/>
        <w:lvlText w:val="%1.%2."/>
        <w:lvlJc w:val="left"/>
        <w:pPr>
          <w:ind w:left="709" w:hanging="567"/>
        </w:pPr>
        <w:rPr>
          <w:rFonts w:hint="default"/>
        </w:rPr>
      </w:lvl>
    </w:lvlOverride>
    <w:lvlOverride w:ilvl="2">
      <w:lvl w:ilvl="2">
        <w:start w:val="1"/>
        <w:numFmt w:val="decimal"/>
        <w:pStyle w:val="Heading3"/>
        <w:lvlText w:val="%1.%2.%3."/>
        <w:lvlJc w:val="left"/>
        <w:pPr>
          <w:ind w:left="1004" w:hanging="720"/>
        </w:pPr>
        <w:rPr>
          <w:rFonts w:hint="default"/>
        </w:rPr>
      </w:lvl>
    </w:lvlOverride>
  </w:num>
  <w:num w:numId="5">
    <w:abstractNumId w:val="20"/>
  </w:num>
  <w:num w:numId="6">
    <w:abstractNumId w:val="15"/>
  </w:num>
  <w:num w:numId="7">
    <w:abstractNumId w:val="8"/>
  </w:num>
  <w:num w:numId="8">
    <w:abstractNumId w:val="2"/>
  </w:num>
  <w:num w:numId="9">
    <w:abstractNumId w:val="25"/>
  </w:num>
  <w:num w:numId="10">
    <w:abstractNumId w:val="31"/>
  </w:num>
  <w:num w:numId="11">
    <w:abstractNumId w:val="29"/>
  </w:num>
  <w:num w:numId="12">
    <w:abstractNumId w:val="1"/>
  </w:num>
  <w:num w:numId="13">
    <w:abstractNumId w:val="39"/>
  </w:num>
  <w:num w:numId="14">
    <w:abstractNumId w:val="12"/>
  </w:num>
  <w:num w:numId="15">
    <w:abstractNumId w:val="40"/>
  </w:num>
  <w:num w:numId="16">
    <w:abstractNumId w:val="32"/>
  </w:num>
  <w:num w:numId="17">
    <w:abstractNumId w:val="7"/>
  </w:num>
  <w:num w:numId="18">
    <w:abstractNumId w:val="28"/>
  </w:num>
  <w:num w:numId="19">
    <w:abstractNumId w:val="17"/>
  </w:num>
  <w:num w:numId="20">
    <w:abstractNumId w:val="11"/>
  </w:num>
  <w:num w:numId="21">
    <w:abstractNumId w:val="21"/>
  </w:num>
  <w:num w:numId="22">
    <w:abstractNumId w:val="13"/>
  </w:num>
  <w:num w:numId="23">
    <w:abstractNumId w:val="4"/>
  </w:num>
  <w:num w:numId="24">
    <w:abstractNumId w:val="19"/>
  </w:num>
  <w:num w:numId="25">
    <w:abstractNumId w:val="14"/>
  </w:num>
  <w:num w:numId="26">
    <w:abstractNumId w:val="30"/>
  </w:num>
  <w:num w:numId="27">
    <w:abstractNumId w:val="34"/>
  </w:num>
  <w:num w:numId="28">
    <w:abstractNumId w:val="35"/>
  </w:num>
  <w:num w:numId="29">
    <w:abstractNumId w:val="5"/>
  </w:num>
  <w:num w:numId="30">
    <w:abstractNumId w:val="24"/>
  </w:num>
  <w:num w:numId="31">
    <w:abstractNumId w:val="23"/>
  </w:num>
  <w:num w:numId="32">
    <w:abstractNumId w:val="10"/>
  </w:num>
  <w:num w:numId="33">
    <w:abstractNumId w:val="27"/>
  </w:num>
  <w:num w:numId="34">
    <w:abstractNumId w:val="3"/>
  </w:num>
  <w:num w:numId="35">
    <w:abstractNumId w:val="37"/>
  </w:num>
  <w:num w:numId="36">
    <w:abstractNumId w:val="18"/>
  </w:num>
  <w:num w:numId="37">
    <w:abstractNumId w:val="16"/>
  </w:num>
  <w:num w:numId="38">
    <w:abstractNumId w:val="33"/>
  </w:num>
  <w:num w:numId="39">
    <w:abstractNumId w:val="6"/>
  </w:num>
  <w:num w:numId="40">
    <w:abstractNumId w:val="3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ttachedTemplate r:id="rId1"/>
  <w:defaultTabStop w:val="709"/>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6A05"/>
    <w:rsid w:val="00004854"/>
    <w:rsid w:val="00006DB2"/>
    <w:rsid w:val="000124E6"/>
    <w:rsid w:val="00015456"/>
    <w:rsid w:val="00020794"/>
    <w:rsid w:val="00021667"/>
    <w:rsid w:val="00023DA9"/>
    <w:rsid w:val="0002488B"/>
    <w:rsid w:val="0002678D"/>
    <w:rsid w:val="000279D9"/>
    <w:rsid w:val="00027EED"/>
    <w:rsid w:val="000329C5"/>
    <w:rsid w:val="00040041"/>
    <w:rsid w:val="000409A5"/>
    <w:rsid w:val="00042B9C"/>
    <w:rsid w:val="0004733C"/>
    <w:rsid w:val="00052F27"/>
    <w:rsid w:val="000530E3"/>
    <w:rsid w:val="00053970"/>
    <w:rsid w:val="000541A0"/>
    <w:rsid w:val="00055022"/>
    <w:rsid w:val="00055BB0"/>
    <w:rsid w:val="00060591"/>
    <w:rsid w:val="00060D29"/>
    <w:rsid w:val="00063352"/>
    <w:rsid w:val="00064692"/>
    <w:rsid w:val="00065B98"/>
    <w:rsid w:val="00066D2A"/>
    <w:rsid w:val="00067482"/>
    <w:rsid w:val="000747F9"/>
    <w:rsid w:val="000748FF"/>
    <w:rsid w:val="00091104"/>
    <w:rsid w:val="00091469"/>
    <w:rsid w:val="000960E9"/>
    <w:rsid w:val="000A07D0"/>
    <w:rsid w:val="000A08A5"/>
    <w:rsid w:val="000A3323"/>
    <w:rsid w:val="000A48A7"/>
    <w:rsid w:val="000A5947"/>
    <w:rsid w:val="000B17C7"/>
    <w:rsid w:val="000B46DF"/>
    <w:rsid w:val="000B6443"/>
    <w:rsid w:val="000B69DC"/>
    <w:rsid w:val="000B7A28"/>
    <w:rsid w:val="000B7A61"/>
    <w:rsid w:val="000C1EBE"/>
    <w:rsid w:val="000C7553"/>
    <w:rsid w:val="000C7665"/>
    <w:rsid w:val="000C799F"/>
    <w:rsid w:val="000D2567"/>
    <w:rsid w:val="000D3E23"/>
    <w:rsid w:val="000D72BC"/>
    <w:rsid w:val="000D734E"/>
    <w:rsid w:val="000E0E03"/>
    <w:rsid w:val="000E626D"/>
    <w:rsid w:val="000E71DF"/>
    <w:rsid w:val="000F0A9A"/>
    <w:rsid w:val="000F6797"/>
    <w:rsid w:val="00100487"/>
    <w:rsid w:val="00101241"/>
    <w:rsid w:val="00103CBE"/>
    <w:rsid w:val="001050D5"/>
    <w:rsid w:val="001068C6"/>
    <w:rsid w:val="0010749B"/>
    <w:rsid w:val="001105E8"/>
    <w:rsid w:val="001171B2"/>
    <w:rsid w:val="00117DE0"/>
    <w:rsid w:val="00125133"/>
    <w:rsid w:val="0012778B"/>
    <w:rsid w:val="001316E8"/>
    <w:rsid w:val="0013587C"/>
    <w:rsid w:val="001378D3"/>
    <w:rsid w:val="00137E40"/>
    <w:rsid w:val="00142F8C"/>
    <w:rsid w:val="00146B22"/>
    <w:rsid w:val="00147308"/>
    <w:rsid w:val="00151A15"/>
    <w:rsid w:val="00153D89"/>
    <w:rsid w:val="00154413"/>
    <w:rsid w:val="00156012"/>
    <w:rsid w:val="00156403"/>
    <w:rsid w:val="00156571"/>
    <w:rsid w:val="00162B14"/>
    <w:rsid w:val="001638E3"/>
    <w:rsid w:val="001651ED"/>
    <w:rsid w:val="00166FB8"/>
    <w:rsid w:val="00175AC5"/>
    <w:rsid w:val="001811F1"/>
    <w:rsid w:val="00182799"/>
    <w:rsid w:val="00182FBC"/>
    <w:rsid w:val="00196B35"/>
    <w:rsid w:val="001A30D1"/>
    <w:rsid w:val="001A5D4D"/>
    <w:rsid w:val="001B086F"/>
    <w:rsid w:val="001B17BC"/>
    <w:rsid w:val="001C12CD"/>
    <w:rsid w:val="001C2BBB"/>
    <w:rsid w:val="001C2E51"/>
    <w:rsid w:val="001C36A6"/>
    <w:rsid w:val="001C3735"/>
    <w:rsid w:val="001C6406"/>
    <w:rsid w:val="001D0459"/>
    <w:rsid w:val="001D1088"/>
    <w:rsid w:val="001D1654"/>
    <w:rsid w:val="001D3B3D"/>
    <w:rsid w:val="001D6C7B"/>
    <w:rsid w:val="001D7755"/>
    <w:rsid w:val="001E1149"/>
    <w:rsid w:val="001E3145"/>
    <w:rsid w:val="001E368E"/>
    <w:rsid w:val="001E6917"/>
    <w:rsid w:val="001E7210"/>
    <w:rsid w:val="001F0C48"/>
    <w:rsid w:val="001F4818"/>
    <w:rsid w:val="001F5F8C"/>
    <w:rsid w:val="00200A6E"/>
    <w:rsid w:val="002012F8"/>
    <w:rsid w:val="00206673"/>
    <w:rsid w:val="0020711E"/>
    <w:rsid w:val="002071CC"/>
    <w:rsid w:val="00207FD7"/>
    <w:rsid w:val="00212CCD"/>
    <w:rsid w:val="0021525E"/>
    <w:rsid w:val="002163E0"/>
    <w:rsid w:val="00230286"/>
    <w:rsid w:val="002328A7"/>
    <w:rsid w:val="00233051"/>
    <w:rsid w:val="00233CB0"/>
    <w:rsid w:val="00234121"/>
    <w:rsid w:val="00237373"/>
    <w:rsid w:val="0023799F"/>
    <w:rsid w:val="00244AEB"/>
    <w:rsid w:val="002543BA"/>
    <w:rsid w:val="002545CE"/>
    <w:rsid w:val="002609EC"/>
    <w:rsid w:val="00260CDD"/>
    <w:rsid w:val="002632F4"/>
    <w:rsid w:val="00270A49"/>
    <w:rsid w:val="00271570"/>
    <w:rsid w:val="00272125"/>
    <w:rsid w:val="00274766"/>
    <w:rsid w:val="00274A01"/>
    <w:rsid w:val="00276FB0"/>
    <w:rsid w:val="00284877"/>
    <w:rsid w:val="0028781C"/>
    <w:rsid w:val="002B15D1"/>
    <w:rsid w:val="002B3D7C"/>
    <w:rsid w:val="002B4BA8"/>
    <w:rsid w:val="002D050D"/>
    <w:rsid w:val="002E08AD"/>
    <w:rsid w:val="002E1CD6"/>
    <w:rsid w:val="002E2594"/>
    <w:rsid w:val="002E2B98"/>
    <w:rsid w:val="002F331A"/>
    <w:rsid w:val="002F4187"/>
    <w:rsid w:val="002F6875"/>
    <w:rsid w:val="00302ACE"/>
    <w:rsid w:val="00302F10"/>
    <w:rsid w:val="003142BE"/>
    <w:rsid w:val="003171E5"/>
    <w:rsid w:val="003248C2"/>
    <w:rsid w:val="00332953"/>
    <w:rsid w:val="00340812"/>
    <w:rsid w:val="00340958"/>
    <w:rsid w:val="00340E7F"/>
    <w:rsid w:val="00343356"/>
    <w:rsid w:val="003443CF"/>
    <w:rsid w:val="003465E8"/>
    <w:rsid w:val="00346A05"/>
    <w:rsid w:val="00346A83"/>
    <w:rsid w:val="00355664"/>
    <w:rsid w:val="00360762"/>
    <w:rsid w:val="00363243"/>
    <w:rsid w:val="00363C76"/>
    <w:rsid w:val="00365911"/>
    <w:rsid w:val="00366C82"/>
    <w:rsid w:val="00367244"/>
    <w:rsid w:val="00367A5F"/>
    <w:rsid w:val="003728A0"/>
    <w:rsid w:val="00374620"/>
    <w:rsid w:val="00375F33"/>
    <w:rsid w:val="00376FFF"/>
    <w:rsid w:val="0037703C"/>
    <w:rsid w:val="003800EB"/>
    <w:rsid w:val="00384697"/>
    <w:rsid w:val="003859FA"/>
    <w:rsid w:val="003909EC"/>
    <w:rsid w:val="003910C8"/>
    <w:rsid w:val="003919B6"/>
    <w:rsid w:val="003940E1"/>
    <w:rsid w:val="00394EA6"/>
    <w:rsid w:val="00395936"/>
    <w:rsid w:val="0039664A"/>
    <w:rsid w:val="00396BB3"/>
    <w:rsid w:val="003A013D"/>
    <w:rsid w:val="003A2F1B"/>
    <w:rsid w:val="003B0621"/>
    <w:rsid w:val="003B349C"/>
    <w:rsid w:val="003B349E"/>
    <w:rsid w:val="003B51F8"/>
    <w:rsid w:val="003B7835"/>
    <w:rsid w:val="003B7E7E"/>
    <w:rsid w:val="003C137E"/>
    <w:rsid w:val="003C1B43"/>
    <w:rsid w:val="003C3198"/>
    <w:rsid w:val="003C423A"/>
    <w:rsid w:val="003C5700"/>
    <w:rsid w:val="003C59D4"/>
    <w:rsid w:val="003C5A0A"/>
    <w:rsid w:val="003D564B"/>
    <w:rsid w:val="003D6522"/>
    <w:rsid w:val="003D71DE"/>
    <w:rsid w:val="003D7247"/>
    <w:rsid w:val="003E3155"/>
    <w:rsid w:val="003E62FD"/>
    <w:rsid w:val="003E6BC9"/>
    <w:rsid w:val="003E715D"/>
    <w:rsid w:val="003F1053"/>
    <w:rsid w:val="003F1C09"/>
    <w:rsid w:val="003F63CD"/>
    <w:rsid w:val="00400C8A"/>
    <w:rsid w:val="00402269"/>
    <w:rsid w:val="0040322A"/>
    <w:rsid w:val="00406F24"/>
    <w:rsid w:val="004073D6"/>
    <w:rsid w:val="00416B0E"/>
    <w:rsid w:val="00416D62"/>
    <w:rsid w:val="00417EB6"/>
    <w:rsid w:val="00422A8C"/>
    <w:rsid w:val="0042433D"/>
    <w:rsid w:val="00425B4B"/>
    <w:rsid w:val="00427D9C"/>
    <w:rsid w:val="00434154"/>
    <w:rsid w:val="0044255B"/>
    <w:rsid w:val="0044586C"/>
    <w:rsid w:val="00445A4C"/>
    <w:rsid w:val="00446788"/>
    <w:rsid w:val="004477A5"/>
    <w:rsid w:val="00450DDF"/>
    <w:rsid w:val="00450FE1"/>
    <w:rsid w:val="00452950"/>
    <w:rsid w:val="00460B87"/>
    <w:rsid w:val="00463CF0"/>
    <w:rsid w:val="00463DCB"/>
    <w:rsid w:val="004649AC"/>
    <w:rsid w:val="0046531B"/>
    <w:rsid w:val="00470068"/>
    <w:rsid w:val="00470FB1"/>
    <w:rsid w:val="004713D7"/>
    <w:rsid w:val="004728A0"/>
    <w:rsid w:val="0047302F"/>
    <w:rsid w:val="00475383"/>
    <w:rsid w:val="004763F6"/>
    <w:rsid w:val="00477107"/>
    <w:rsid w:val="00482229"/>
    <w:rsid w:val="00483DCD"/>
    <w:rsid w:val="00484990"/>
    <w:rsid w:val="00485830"/>
    <w:rsid w:val="00487D9E"/>
    <w:rsid w:val="00492FD3"/>
    <w:rsid w:val="0049723E"/>
    <w:rsid w:val="004974B9"/>
    <w:rsid w:val="004A4172"/>
    <w:rsid w:val="004A5F7F"/>
    <w:rsid w:val="004A7721"/>
    <w:rsid w:val="004B360B"/>
    <w:rsid w:val="004B4F1C"/>
    <w:rsid w:val="004B55EF"/>
    <w:rsid w:val="004B65F2"/>
    <w:rsid w:val="004C7518"/>
    <w:rsid w:val="004D0DB9"/>
    <w:rsid w:val="004E2B94"/>
    <w:rsid w:val="00501F9E"/>
    <w:rsid w:val="00503614"/>
    <w:rsid w:val="0050646A"/>
    <w:rsid w:val="00507662"/>
    <w:rsid w:val="00510047"/>
    <w:rsid w:val="00512180"/>
    <w:rsid w:val="0051452F"/>
    <w:rsid w:val="00514889"/>
    <w:rsid w:val="00514CC1"/>
    <w:rsid w:val="00516476"/>
    <w:rsid w:val="0051774B"/>
    <w:rsid w:val="0052189B"/>
    <w:rsid w:val="00524B48"/>
    <w:rsid w:val="00536EE0"/>
    <w:rsid w:val="00540915"/>
    <w:rsid w:val="00541C48"/>
    <w:rsid w:val="0054417E"/>
    <w:rsid w:val="005441E2"/>
    <w:rsid w:val="005445F1"/>
    <w:rsid w:val="00546763"/>
    <w:rsid w:val="00550F41"/>
    <w:rsid w:val="00560F1C"/>
    <w:rsid w:val="00561D7E"/>
    <w:rsid w:val="00562DA7"/>
    <w:rsid w:val="00563357"/>
    <w:rsid w:val="00567C2F"/>
    <w:rsid w:val="00567CD5"/>
    <w:rsid w:val="005715B6"/>
    <w:rsid w:val="00572444"/>
    <w:rsid w:val="005735EF"/>
    <w:rsid w:val="00576D97"/>
    <w:rsid w:val="00576DB8"/>
    <w:rsid w:val="00582963"/>
    <w:rsid w:val="00583DD7"/>
    <w:rsid w:val="00586457"/>
    <w:rsid w:val="00587747"/>
    <w:rsid w:val="00590D16"/>
    <w:rsid w:val="00592DCF"/>
    <w:rsid w:val="00594A7B"/>
    <w:rsid w:val="005A5817"/>
    <w:rsid w:val="005A6296"/>
    <w:rsid w:val="005A682B"/>
    <w:rsid w:val="005A782F"/>
    <w:rsid w:val="005B1B48"/>
    <w:rsid w:val="005C20C5"/>
    <w:rsid w:val="005C2CE0"/>
    <w:rsid w:val="005C5B1B"/>
    <w:rsid w:val="005C610B"/>
    <w:rsid w:val="005D214F"/>
    <w:rsid w:val="005E0DCC"/>
    <w:rsid w:val="005E152B"/>
    <w:rsid w:val="005E2AD0"/>
    <w:rsid w:val="005F260F"/>
    <w:rsid w:val="005F3905"/>
    <w:rsid w:val="005F5F57"/>
    <w:rsid w:val="005F7E94"/>
    <w:rsid w:val="00603FDC"/>
    <w:rsid w:val="00604F74"/>
    <w:rsid w:val="0060571F"/>
    <w:rsid w:val="00605FBA"/>
    <w:rsid w:val="0060632E"/>
    <w:rsid w:val="00607F2E"/>
    <w:rsid w:val="00611A59"/>
    <w:rsid w:val="00612A70"/>
    <w:rsid w:val="00616E8C"/>
    <w:rsid w:val="00617F01"/>
    <w:rsid w:val="00620397"/>
    <w:rsid w:val="006210E2"/>
    <w:rsid w:val="0062356D"/>
    <w:rsid w:val="00625521"/>
    <w:rsid w:val="00626B0D"/>
    <w:rsid w:val="006315E2"/>
    <w:rsid w:val="00635B59"/>
    <w:rsid w:val="00636176"/>
    <w:rsid w:val="00636AEC"/>
    <w:rsid w:val="00640FE4"/>
    <w:rsid w:val="00641970"/>
    <w:rsid w:val="006420D2"/>
    <w:rsid w:val="00642DF2"/>
    <w:rsid w:val="006432C3"/>
    <w:rsid w:val="00643333"/>
    <w:rsid w:val="00644732"/>
    <w:rsid w:val="00651433"/>
    <w:rsid w:val="00655776"/>
    <w:rsid w:val="00660348"/>
    <w:rsid w:val="00661B5A"/>
    <w:rsid w:val="006634EC"/>
    <w:rsid w:val="00667A78"/>
    <w:rsid w:val="00667C23"/>
    <w:rsid w:val="00667F77"/>
    <w:rsid w:val="0067335F"/>
    <w:rsid w:val="00673934"/>
    <w:rsid w:val="00680626"/>
    <w:rsid w:val="00687A35"/>
    <w:rsid w:val="00690303"/>
    <w:rsid w:val="00691553"/>
    <w:rsid w:val="00691DA6"/>
    <w:rsid w:val="00692613"/>
    <w:rsid w:val="006978DC"/>
    <w:rsid w:val="006A0CFC"/>
    <w:rsid w:val="006A11CE"/>
    <w:rsid w:val="006A1C0B"/>
    <w:rsid w:val="006A79A3"/>
    <w:rsid w:val="006B1024"/>
    <w:rsid w:val="006B1E45"/>
    <w:rsid w:val="006B6B0C"/>
    <w:rsid w:val="006C19F9"/>
    <w:rsid w:val="006C1B4D"/>
    <w:rsid w:val="006C45EF"/>
    <w:rsid w:val="006D11DC"/>
    <w:rsid w:val="006E2B4B"/>
    <w:rsid w:val="006E2B69"/>
    <w:rsid w:val="006E44C5"/>
    <w:rsid w:val="006E478F"/>
    <w:rsid w:val="006E602D"/>
    <w:rsid w:val="006E6293"/>
    <w:rsid w:val="006E7695"/>
    <w:rsid w:val="006F1E0D"/>
    <w:rsid w:val="006F35FD"/>
    <w:rsid w:val="006F37E3"/>
    <w:rsid w:val="006F3C68"/>
    <w:rsid w:val="006F4CBE"/>
    <w:rsid w:val="006F58B7"/>
    <w:rsid w:val="006F6AF6"/>
    <w:rsid w:val="006F6D3C"/>
    <w:rsid w:val="007019FB"/>
    <w:rsid w:val="00702A82"/>
    <w:rsid w:val="0070373B"/>
    <w:rsid w:val="0070545A"/>
    <w:rsid w:val="00705AEB"/>
    <w:rsid w:val="0070698B"/>
    <w:rsid w:val="00723207"/>
    <w:rsid w:val="007255B6"/>
    <w:rsid w:val="007314CA"/>
    <w:rsid w:val="00734477"/>
    <w:rsid w:val="00734FB3"/>
    <w:rsid w:val="0073538D"/>
    <w:rsid w:val="007360B6"/>
    <w:rsid w:val="007361B2"/>
    <w:rsid w:val="007377E2"/>
    <w:rsid w:val="00737CE6"/>
    <w:rsid w:val="007409D8"/>
    <w:rsid w:val="00744C0C"/>
    <w:rsid w:val="00744DC9"/>
    <w:rsid w:val="00745D16"/>
    <w:rsid w:val="00750003"/>
    <w:rsid w:val="0075512F"/>
    <w:rsid w:val="007600F6"/>
    <w:rsid w:val="00762B97"/>
    <w:rsid w:val="0076576F"/>
    <w:rsid w:val="00770392"/>
    <w:rsid w:val="00774367"/>
    <w:rsid w:val="00775421"/>
    <w:rsid w:val="00784AD7"/>
    <w:rsid w:val="0079138F"/>
    <w:rsid w:val="00791876"/>
    <w:rsid w:val="007922C5"/>
    <w:rsid w:val="007A07DE"/>
    <w:rsid w:val="007A1A05"/>
    <w:rsid w:val="007A352B"/>
    <w:rsid w:val="007A3BA1"/>
    <w:rsid w:val="007A43A0"/>
    <w:rsid w:val="007A71E3"/>
    <w:rsid w:val="007A7E28"/>
    <w:rsid w:val="007B0A27"/>
    <w:rsid w:val="007B1DA3"/>
    <w:rsid w:val="007C0D4D"/>
    <w:rsid w:val="007C5FDF"/>
    <w:rsid w:val="007D1AE1"/>
    <w:rsid w:val="007D27FD"/>
    <w:rsid w:val="007D553E"/>
    <w:rsid w:val="007E078C"/>
    <w:rsid w:val="007E14CE"/>
    <w:rsid w:val="007E2195"/>
    <w:rsid w:val="007E358A"/>
    <w:rsid w:val="007E45C1"/>
    <w:rsid w:val="007E7207"/>
    <w:rsid w:val="007F380E"/>
    <w:rsid w:val="007F3F17"/>
    <w:rsid w:val="008019A0"/>
    <w:rsid w:val="00802651"/>
    <w:rsid w:val="00803589"/>
    <w:rsid w:val="00807908"/>
    <w:rsid w:val="00812459"/>
    <w:rsid w:val="008143F9"/>
    <w:rsid w:val="008213CF"/>
    <w:rsid w:val="00821CAF"/>
    <w:rsid w:val="00823663"/>
    <w:rsid w:val="0082566F"/>
    <w:rsid w:val="00826AB8"/>
    <w:rsid w:val="0083182A"/>
    <w:rsid w:val="00832DF8"/>
    <w:rsid w:val="0084089C"/>
    <w:rsid w:val="0084104A"/>
    <w:rsid w:val="00844BD7"/>
    <w:rsid w:val="008453D5"/>
    <w:rsid w:val="00846BB4"/>
    <w:rsid w:val="00847A8D"/>
    <w:rsid w:val="00854DD6"/>
    <w:rsid w:val="00856E28"/>
    <w:rsid w:val="00860072"/>
    <w:rsid w:val="008653B3"/>
    <w:rsid w:val="0088000E"/>
    <w:rsid w:val="00883A75"/>
    <w:rsid w:val="00885222"/>
    <w:rsid w:val="00886B4F"/>
    <w:rsid w:val="008A2140"/>
    <w:rsid w:val="008A3D7D"/>
    <w:rsid w:val="008A501E"/>
    <w:rsid w:val="008A6323"/>
    <w:rsid w:val="008B050E"/>
    <w:rsid w:val="008B0EA4"/>
    <w:rsid w:val="008B1CE5"/>
    <w:rsid w:val="008B357D"/>
    <w:rsid w:val="008B78C6"/>
    <w:rsid w:val="008D2677"/>
    <w:rsid w:val="008D26F3"/>
    <w:rsid w:val="008D3DB1"/>
    <w:rsid w:val="008D77E1"/>
    <w:rsid w:val="008E099D"/>
    <w:rsid w:val="008E0FC7"/>
    <w:rsid w:val="008E2504"/>
    <w:rsid w:val="008F00B0"/>
    <w:rsid w:val="008F136D"/>
    <w:rsid w:val="008F4868"/>
    <w:rsid w:val="008F659E"/>
    <w:rsid w:val="008F6621"/>
    <w:rsid w:val="008F793D"/>
    <w:rsid w:val="009059EC"/>
    <w:rsid w:val="009076DB"/>
    <w:rsid w:val="0091636D"/>
    <w:rsid w:val="009203B7"/>
    <w:rsid w:val="00921709"/>
    <w:rsid w:val="00922058"/>
    <w:rsid w:val="0092256C"/>
    <w:rsid w:val="0093388E"/>
    <w:rsid w:val="00937890"/>
    <w:rsid w:val="00941D1B"/>
    <w:rsid w:val="00941F28"/>
    <w:rsid w:val="00942FFA"/>
    <w:rsid w:val="009438C9"/>
    <w:rsid w:val="009447E5"/>
    <w:rsid w:val="00945633"/>
    <w:rsid w:val="00946217"/>
    <w:rsid w:val="00951F22"/>
    <w:rsid w:val="009549A8"/>
    <w:rsid w:val="00954FC3"/>
    <w:rsid w:val="00957504"/>
    <w:rsid w:val="00957826"/>
    <w:rsid w:val="009605BB"/>
    <w:rsid w:val="0096421D"/>
    <w:rsid w:val="00970FB6"/>
    <w:rsid w:val="0097123D"/>
    <w:rsid w:val="00974765"/>
    <w:rsid w:val="00974AD2"/>
    <w:rsid w:val="009808CD"/>
    <w:rsid w:val="00983417"/>
    <w:rsid w:val="00984CF9"/>
    <w:rsid w:val="00984D71"/>
    <w:rsid w:val="00985B47"/>
    <w:rsid w:val="00987E13"/>
    <w:rsid w:val="00992D48"/>
    <w:rsid w:val="0099313B"/>
    <w:rsid w:val="009A5CBF"/>
    <w:rsid w:val="009B28A9"/>
    <w:rsid w:val="009B329A"/>
    <w:rsid w:val="009C7882"/>
    <w:rsid w:val="009D39FF"/>
    <w:rsid w:val="009D53B7"/>
    <w:rsid w:val="009E06AF"/>
    <w:rsid w:val="009E1B34"/>
    <w:rsid w:val="009E25B9"/>
    <w:rsid w:val="009E2EF9"/>
    <w:rsid w:val="009E3201"/>
    <w:rsid w:val="009E5B3F"/>
    <w:rsid w:val="009F3663"/>
    <w:rsid w:val="009F377F"/>
    <w:rsid w:val="009F41CE"/>
    <w:rsid w:val="009F4D0A"/>
    <w:rsid w:val="009F701C"/>
    <w:rsid w:val="00A00859"/>
    <w:rsid w:val="00A023DC"/>
    <w:rsid w:val="00A0400B"/>
    <w:rsid w:val="00A066C5"/>
    <w:rsid w:val="00A115C6"/>
    <w:rsid w:val="00A15F55"/>
    <w:rsid w:val="00A16FF5"/>
    <w:rsid w:val="00A202F1"/>
    <w:rsid w:val="00A2050D"/>
    <w:rsid w:val="00A251D2"/>
    <w:rsid w:val="00A26390"/>
    <w:rsid w:val="00A30015"/>
    <w:rsid w:val="00A3077A"/>
    <w:rsid w:val="00A40059"/>
    <w:rsid w:val="00A42478"/>
    <w:rsid w:val="00A4743D"/>
    <w:rsid w:val="00A500F3"/>
    <w:rsid w:val="00A53746"/>
    <w:rsid w:val="00A549A8"/>
    <w:rsid w:val="00A62A0A"/>
    <w:rsid w:val="00A71464"/>
    <w:rsid w:val="00A735D3"/>
    <w:rsid w:val="00A738C5"/>
    <w:rsid w:val="00A75DF1"/>
    <w:rsid w:val="00A815B8"/>
    <w:rsid w:val="00A82C85"/>
    <w:rsid w:val="00A959C2"/>
    <w:rsid w:val="00A962C8"/>
    <w:rsid w:val="00AA4127"/>
    <w:rsid w:val="00AA4EDD"/>
    <w:rsid w:val="00AA514B"/>
    <w:rsid w:val="00AA52B1"/>
    <w:rsid w:val="00AB197D"/>
    <w:rsid w:val="00AB5238"/>
    <w:rsid w:val="00AB5288"/>
    <w:rsid w:val="00AC03C6"/>
    <w:rsid w:val="00AC1A1D"/>
    <w:rsid w:val="00AC4D6C"/>
    <w:rsid w:val="00AC6D12"/>
    <w:rsid w:val="00AC7951"/>
    <w:rsid w:val="00AC7CD8"/>
    <w:rsid w:val="00AE6104"/>
    <w:rsid w:val="00AF4C7A"/>
    <w:rsid w:val="00B00648"/>
    <w:rsid w:val="00B042F1"/>
    <w:rsid w:val="00B05635"/>
    <w:rsid w:val="00B07307"/>
    <w:rsid w:val="00B115FB"/>
    <w:rsid w:val="00B1199D"/>
    <w:rsid w:val="00B14BC0"/>
    <w:rsid w:val="00B15614"/>
    <w:rsid w:val="00B27238"/>
    <w:rsid w:val="00B33A81"/>
    <w:rsid w:val="00B4079E"/>
    <w:rsid w:val="00B41E10"/>
    <w:rsid w:val="00B43CFB"/>
    <w:rsid w:val="00B444A5"/>
    <w:rsid w:val="00B504F6"/>
    <w:rsid w:val="00B508D4"/>
    <w:rsid w:val="00B50D21"/>
    <w:rsid w:val="00B50FF0"/>
    <w:rsid w:val="00B56150"/>
    <w:rsid w:val="00B607B2"/>
    <w:rsid w:val="00B60DFA"/>
    <w:rsid w:val="00B63730"/>
    <w:rsid w:val="00B642DB"/>
    <w:rsid w:val="00B6489E"/>
    <w:rsid w:val="00B674CA"/>
    <w:rsid w:val="00B67C84"/>
    <w:rsid w:val="00B70CBF"/>
    <w:rsid w:val="00B733A3"/>
    <w:rsid w:val="00B74273"/>
    <w:rsid w:val="00B745FA"/>
    <w:rsid w:val="00B74871"/>
    <w:rsid w:val="00B75E22"/>
    <w:rsid w:val="00B75E94"/>
    <w:rsid w:val="00B76390"/>
    <w:rsid w:val="00B76FF0"/>
    <w:rsid w:val="00B77B90"/>
    <w:rsid w:val="00B80669"/>
    <w:rsid w:val="00B80A9E"/>
    <w:rsid w:val="00B847F0"/>
    <w:rsid w:val="00B85C41"/>
    <w:rsid w:val="00B9001A"/>
    <w:rsid w:val="00B91861"/>
    <w:rsid w:val="00B93217"/>
    <w:rsid w:val="00B93819"/>
    <w:rsid w:val="00B95252"/>
    <w:rsid w:val="00B96E4B"/>
    <w:rsid w:val="00B97BA5"/>
    <w:rsid w:val="00BA1B86"/>
    <w:rsid w:val="00BA38AB"/>
    <w:rsid w:val="00BA536A"/>
    <w:rsid w:val="00BB3A0F"/>
    <w:rsid w:val="00BB6408"/>
    <w:rsid w:val="00BB747C"/>
    <w:rsid w:val="00BC0E50"/>
    <w:rsid w:val="00BD39F5"/>
    <w:rsid w:val="00BE1CC6"/>
    <w:rsid w:val="00BE2932"/>
    <w:rsid w:val="00BE72EB"/>
    <w:rsid w:val="00BE7548"/>
    <w:rsid w:val="00BE7B7E"/>
    <w:rsid w:val="00BE7DB6"/>
    <w:rsid w:val="00BF2BF1"/>
    <w:rsid w:val="00BF70A1"/>
    <w:rsid w:val="00C105FB"/>
    <w:rsid w:val="00C14834"/>
    <w:rsid w:val="00C170D2"/>
    <w:rsid w:val="00C2309C"/>
    <w:rsid w:val="00C24B2A"/>
    <w:rsid w:val="00C27A2A"/>
    <w:rsid w:val="00C34799"/>
    <w:rsid w:val="00C5030B"/>
    <w:rsid w:val="00C51582"/>
    <w:rsid w:val="00C52266"/>
    <w:rsid w:val="00C5282E"/>
    <w:rsid w:val="00C54FFA"/>
    <w:rsid w:val="00C5630B"/>
    <w:rsid w:val="00C57029"/>
    <w:rsid w:val="00C57FB7"/>
    <w:rsid w:val="00C67DA7"/>
    <w:rsid w:val="00C7662B"/>
    <w:rsid w:val="00C76F31"/>
    <w:rsid w:val="00C8328D"/>
    <w:rsid w:val="00C84F99"/>
    <w:rsid w:val="00C9488B"/>
    <w:rsid w:val="00C97C26"/>
    <w:rsid w:val="00CA167C"/>
    <w:rsid w:val="00CA35A7"/>
    <w:rsid w:val="00CA4D22"/>
    <w:rsid w:val="00CA4E08"/>
    <w:rsid w:val="00CB2C37"/>
    <w:rsid w:val="00CB6A60"/>
    <w:rsid w:val="00CB6FC1"/>
    <w:rsid w:val="00CB7CAB"/>
    <w:rsid w:val="00CC2340"/>
    <w:rsid w:val="00CC29F6"/>
    <w:rsid w:val="00CD1BFF"/>
    <w:rsid w:val="00CD21A1"/>
    <w:rsid w:val="00CD323D"/>
    <w:rsid w:val="00CD3FD6"/>
    <w:rsid w:val="00CD50B4"/>
    <w:rsid w:val="00CD556C"/>
    <w:rsid w:val="00CE131D"/>
    <w:rsid w:val="00CE1F3E"/>
    <w:rsid w:val="00CE43B3"/>
    <w:rsid w:val="00CE61DB"/>
    <w:rsid w:val="00CF5F57"/>
    <w:rsid w:val="00D00CD3"/>
    <w:rsid w:val="00D00E42"/>
    <w:rsid w:val="00D010A8"/>
    <w:rsid w:val="00D03118"/>
    <w:rsid w:val="00D04EF6"/>
    <w:rsid w:val="00D07C22"/>
    <w:rsid w:val="00D115B7"/>
    <w:rsid w:val="00D234A9"/>
    <w:rsid w:val="00D2444E"/>
    <w:rsid w:val="00D24E93"/>
    <w:rsid w:val="00D30C95"/>
    <w:rsid w:val="00D31491"/>
    <w:rsid w:val="00D34933"/>
    <w:rsid w:val="00D36C81"/>
    <w:rsid w:val="00D371C8"/>
    <w:rsid w:val="00D4178F"/>
    <w:rsid w:val="00D4281A"/>
    <w:rsid w:val="00D434F8"/>
    <w:rsid w:val="00D52EFE"/>
    <w:rsid w:val="00D5352B"/>
    <w:rsid w:val="00D5750D"/>
    <w:rsid w:val="00D57A1F"/>
    <w:rsid w:val="00D603A6"/>
    <w:rsid w:val="00D61626"/>
    <w:rsid w:val="00D63D66"/>
    <w:rsid w:val="00D65040"/>
    <w:rsid w:val="00D65AA9"/>
    <w:rsid w:val="00D70410"/>
    <w:rsid w:val="00D70970"/>
    <w:rsid w:val="00D70AA4"/>
    <w:rsid w:val="00D74641"/>
    <w:rsid w:val="00D746CC"/>
    <w:rsid w:val="00D77240"/>
    <w:rsid w:val="00D77E67"/>
    <w:rsid w:val="00D8468E"/>
    <w:rsid w:val="00D84E13"/>
    <w:rsid w:val="00D905AD"/>
    <w:rsid w:val="00DA216E"/>
    <w:rsid w:val="00DA2F13"/>
    <w:rsid w:val="00DA610D"/>
    <w:rsid w:val="00DA64ED"/>
    <w:rsid w:val="00DB1622"/>
    <w:rsid w:val="00DB2A68"/>
    <w:rsid w:val="00DB2FF0"/>
    <w:rsid w:val="00DB39DF"/>
    <w:rsid w:val="00DB46B6"/>
    <w:rsid w:val="00DB7C68"/>
    <w:rsid w:val="00DC285F"/>
    <w:rsid w:val="00DC5601"/>
    <w:rsid w:val="00DC6B0A"/>
    <w:rsid w:val="00DD652A"/>
    <w:rsid w:val="00DE0043"/>
    <w:rsid w:val="00DE5FE4"/>
    <w:rsid w:val="00DF5C87"/>
    <w:rsid w:val="00E1163B"/>
    <w:rsid w:val="00E1230B"/>
    <w:rsid w:val="00E14D2E"/>
    <w:rsid w:val="00E22095"/>
    <w:rsid w:val="00E246C7"/>
    <w:rsid w:val="00E276BD"/>
    <w:rsid w:val="00E30492"/>
    <w:rsid w:val="00E30A31"/>
    <w:rsid w:val="00E31D51"/>
    <w:rsid w:val="00E32E2C"/>
    <w:rsid w:val="00E33771"/>
    <w:rsid w:val="00E36708"/>
    <w:rsid w:val="00E37802"/>
    <w:rsid w:val="00E4464A"/>
    <w:rsid w:val="00E449E5"/>
    <w:rsid w:val="00E50F44"/>
    <w:rsid w:val="00E526AF"/>
    <w:rsid w:val="00E52CCE"/>
    <w:rsid w:val="00E539CD"/>
    <w:rsid w:val="00E56CE2"/>
    <w:rsid w:val="00E618D3"/>
    <w:rsid w:val="00E61970"/>
    <w:rsid w:val="00E63445"/>
    <w:rsid w:val="00E664CB"/>
    <w:rsid w:val="00E7025E"/>
    <w:rsid w:val="00E714E6"/>
    <w:rsid w:val="00E729F1"/>
    <w:rsid w:val="00E73895"/>
    <w:rsid w:val="00E76040"/>
    <w:rsid w:val="00E76B35"/>
    <w:rsid w:val="00E76F48"/>
    <w:rsid w:val="00E8373E"/>
    <w:rsid w:val="00E86E26"/>
    <w:rsid w:val="00E91D0E"/>
    <w:rsid w:val="00E9243E"/>
    <w:rsid w:val="00E93574"/>
    <w:rsid w:val="00E95CB6"/>
    <w:rsid w:val="00E95EDF"/>
    <w:rsid w:val="00EA05E5"/>
    <w:rsid w:val="00EA0713"/>
    <w:rsid w:val="00EA7CE8"/>
    <w:rsid w:val="00EB1B7A"/>
    <w:rsid w:val="00EB57F1"/>
    <w:rsid w:val="00EB60E5"/>
    <w:rsid w:val="00EC16E7"/>
    <w:rsid w:val="00EC5E5F"/>
    <w:rsid w:val="00EC697D"/>
    <w:rsid w:val="00EC709F"/>
    <w:rsid w:val="00ED2CCF"/>
    <w:rsid w:val="00ED3CBE"/>
    <w:rsid w:val="00ED487F"/>
    <w:rsid w:val="00ED7243"/>
    <w:rsid w:val="00EE1BD3"/>
    <w:rsid w:val="00EE68A0"/>
    <w:rsid w:val="00EF1158"/>
    <w:rsid w:val="00EF534D"/>
    <w:rsid w:val="00F0168F"/>
    <w:rsid w:val="00F01F33"/>
    <w:rsid w:val="00F03EB2"/>
    <w:rsid w:val="00F10BB8"/>
    <w:rsid w:val="00F11892"/>
    <w:rsid w:val="00F124F5"/>
    <w:rsid w:val="00F14E09"/>
    <w:rsid w:val="00F16A17"/>
    <w:rsid w:val="00F1703A"/>
    <w:rsid w:val="00F2062B"/>
    <w:rsid w:val="00F21E10"/>
    <w:rsid w:val="00F22211"/>
    <w:rsid w:val="00F23149"/>
    <w:rsid w:val="00F237E4"/>
    <w:rsid w:val="00F240C3"/>
    <w:rsid w:val="00F2770C"/>
    <w:rsid w:val="00F32016"/>
    <w:rsid w:val="00F337C9"/>
    <w:rsid w:val="00F33E9D"/>
    <w:rsid w:val="00F3493D"/>
    <w:rsid w:val="00F356E7"/>
    <w:rsid w:val="00F36797"/>
    <w:rsid w:val="00F3766C"/>
    <w:rsid w:val="00F4163F"/>
    <w:rsid w:val="00F42D5E"/>
    <w:rsid w:val="00F442B1"/>
    <w:rsid w:val="00F44D21"/>
    <w:rsid w:val="00F47028"/>
    <w:rsid w:val="00F4760C"/>
    <w:rsid w:val="00F47F3B"/>
    <w:rsid w:val="00F52A60"/>
    <w:rsid w:val="00F53941"/>
    <w:rsid w:val="00F55F4A"/>
    <w:rsid w:val="00F57D42"/>
    <w:rsid w:val="00F605CB"/>
    <w:rsid w:val="00F6084C"/>
    <w:rsid w:val="00F67B3A"/>
    <w:rsid w:val="00F721B5"/>
    <w:rsid w:val="00F73662"/>
    <w:rsid w:val="00F76663"/>
    <w:rsid w:val="00F76C99"/>
    <w:rsid w:val="00F81E0E"/>
    <w:rsid w:val="00F83747"/>
    <w:rsid w:val="00F83F9B"/>
    <w:rsid w:val="00F842B4"/>
    <w:rsid w:val="00F84BE5"/>
    <w:rsid w:val="00F91746"/>
    <w:rsid w:val="00F9209D"/>
    <w:rsid w:val="00F923CD"/>
    <w:rsid w:val="00F94367"/>
    <w:rsid w:val="00F948FC"/>
    <w:rsid w:val="00F962E4"/>
    <w:rsid w:val="00F97D7F"/>
    <w:rsid w:val="00FA4759"/>
    <w:rsid w:val="00FA7940"/>
    <w:rsid w:val="00FA7F6B"/>
    <w:rsid w:val="00FB4BAB"/>
    <w:rsid w:val="00FB4F87"/>
    <w:rsid w:val="00FB5582"/>
    <w:rsid w:val="00FB63A8"/>
    <w:rsid w:val="00FB73DB"/>
    <w:rsid w:val="00FC06D1"/>
    <w:rsid w:val="00FC15DE"/>
    <w:rsid w:val="00FC2538"/>
    <w:rsid w:val="00FC2C80"/>
    <w:rsid w:val="00FC62E7"/>
    <w:rsid w:val="00FD082D"/>
    <w:rsid w:val="00FD3EDD"/>
    <w:rsid w:val="00FD4862"/>
    <w:rsid w:val="00FD4C21"/>
    <w:rsid w:val="00FD7056"/>
    <w:rsid w:val="00FD7E3D"/>
    <w:rsid w:val="00FE13C6"/>
    <w:rsid w:val="00FE5C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94081"/>
  <w15:docId w15:val="{A204AC1E-EE01-4A23-9687-4CA354E21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ordia New"/>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4367"/>
    <w:pPr>
      <w:spacing w:line="312" w:lineRule="auto"/>
      <w:ind w:firstLine="709"/>
      <w:jc w:val="both"/>
    </w:pPr>
    <w:rPr>
      <w:rFonts w:ascii="Times New Roman" w:hAnsi="Times New Roman"/>
      <w:sz w:val="28"/>
      <w:szCs w:val="28"/>
      <w:lang w:val="en-AU" w:bidi="th-TH"/>
    </w:rPr>
  </w:style>
  <w:style w:type="paragraph" w:styleId="Heading1">
    <w:name w:val="heading 1"/>
    <w:basedOn w:val="Normal"/>
    <w:next w:val="Normal"/>
    <w:link w:val="Heading1Char"/>
    <w:uiPriority w:val="9"/>
    <w:qFormat/>
    <w:rsid w:val="008A3D7D"/>
    <w:pPr>
      <w:keepNext/>
      <w:keepLines/>
      <w:pageBreakBefore/>
      <w:numPr>
        <w:numId w:val="4"/>
      </w:numPr>
      <w:spacing w:after="360"/>
      <w:ind w:right="567"/>
      <w:jc w:val="center"/>
      <w:outlineLvl w:val="0"/>
    </w:pPr>
    <w:rPr>
      <w:rFonts w:eastAsia="Times New Roman" w:cs="Angsana New"/>
      <w:b/>
      <w:bCs/>
      <w:caps/>
      <w:szCs w:val="35"/>
    </w:rPr>
  </w:style>
  <w:style w:type="paragraph" w:styleId="Heading2">
    <w:name w:val="heading 2"/>
    <w:basedOn w:val="Normal"/>
    <w:next w:val="Normal"/>
    <w:link w:val="Heading2Char"/>
    <w:uiPriority w:val="9"/>
    <w:unhideWhenUsed/>
    <w:qFormat/>
    <w:rsid w:val="008A3D7D"/>
    <w:pPr>
      <w:keepNext/>
      <w:keepLines/>
      <w:numPr>
        <w:ilvl w:val="1"/>
        <w:numId w:val="4"/>
      </w:numPr>
      <w:spacing w:before="200"/>
      <w:jc w:val="left"/>
      <w:outlineLvl w:val="1"/>
    </w:pPr>
    <w:rPr>
      <w:rFonts w:eastAsia="Times New Roman" w:cs="Angsana New"/>
      <w:b/>
      <w:bCs/>
      <w:szCs w:val="33"/>
    </w:rPr>
  </w:style>
  <w:style w:type="paragraph" w:styleId="Heading3">
    <w:name w:val="heading 3"/>
    <w:basedOn w:val="Normal"/>
    <w:next w:val="Normal"/>
    <w:link w:val="Heading3Char"/>
    <w:uiPriority w:val="9"/>
    <w:unhideWhenUsed/>
    <w:qFormat/>
    <w:rsid w:val="00CA35A7"/>
    <w:pPr>
      <w:keepNext/>
      <w:keepLines/>
      <w:numPr>
        <w:ilvl w:val="2"/>
        <w:numId w:val="4"/>
      </w:numPr>
      <w:spacing w:before="120"/>
      <w:ind w:left="720"/>
      <w:jc w:val="left"/>
      <w:outlineLvl w:val="2"/>
    </w:pPr>
    <w:rPr>
      <w:rFonts w:eastAsia="Times New Roman" w:cs="Angsana New"/>
      <w:bCs/>
      <w:i/>
      <w:szCs w:val="35"/>
    </w:rPr>
  </w:style>
  <w:style w:type="paragraph" w:styleId="Heading4">
    <w:name w:val="heading 4"/>
    <w:basedOn w:val="Normal"/>
    <w:next w:val="Normal"/>
    <w:link w:val="Heading4Char"/>
    <w:uiPriority w:val="9"/>
    <w:unhideWhenUsed/>
    <w:qFormat/>
    <w:rsid w:val="008A3D7D"/>
    <w:pPr>
      <w:keepNext/>
      <w:keepLines/>
      <w:numPr>
        <w:ilvl w:val="3"/>
        <w:numId w:val="4"/>
      </w:numPr>
      <w:spacing w:before="120"/>
      <w:ind w:left="993" w:hanging="284"/>
      <w:jc w:val="left"/>
      <w:outlineLvl w:val="3"/>
    </w:pPr>
    <w:rPr>
      <w:rFonts w:eastAsia="Times New Roman" w:cs="Angsana New"/>
      <w:b/>
      <w:bCs/>
      <w:iCs/>
      <w:szCs w:val="35"/>
    </w:rPr>
  </w:style>
  <w:style w:type="paragraph" w:styleId="Heading5">
    <w:name w:val="heading 5"/>
    <w:basedOn w:val="Normal"/>
    <w:next w:val="Normal"/>
    <w:link w:val="Heading5Char"/>
    <w:uiPriority w:val="9"/>
    <w:semiHidden/>
    <w:unhideWhenUsed/>
    <w:qFormat/>
    <w:rsid w:val="00CB6A60"/>
    <w:pPr>
      <w:keepNext/>
      <w:keepLines/>
      <w:numPr>
        <w:ilvl w:val="4"/>
        <w:numId w:val="1"/>
      </w:numPr>
      <w:spacing w:before="200"/>
      <w:outlineLvl w:val="4"/>
    </w:pPr>
    <w:rPr>
      <w:rFonts w:ascii="Cambria" w:eastAsia="Times New Roman" w:hAnsi="Cambria" w:cs="Angsana New"/>
      <w:color w:val="243F60"/>
      <w:szCs w:val="35"/>
    </w:rPr>
  </w:style>
  <w:style w:type="paragraph" w:styleId="Heading6">
    <w:name w:val="heading 6"/>
    <w:basedOn w:val="Normal"/>
    <w:next w:val="Normal"/>
    <w:link w:val="Heading6Char"/>
    <w:uiPriority w:val="9"/>
    <w:semiHidden/>
    <w:unhideWhenUsed/>
    <w:qFormat/>
    <w:rsid w:val="00CB6A60"/>
    <w:pPr>
      <w:keepNext/>
      <w:keepLines/>
      <w:numPr>
        <w:ilvl w:val="5"/>
        <w:numId w:val="1"/>
      </w:numPr>
      <w:spacing w:before="200"/>
      <w:outlineLvl w:val="5"/>
    </w:pPr>
    <w:rPr>
      <w:rFonts w:ascii="Cambria" w:eastAsia="Times New Roman" w:hAnsi="Cambria" w:cs="Angsana New"/>
      <w:i/>
      <w:iCs/>
      <w:color w:val="243F60"/>
      <w:szCs w:val="35"/>
    </w:rPr>
  </w:style>
  <w:style w:type="paragraph" w:styleId="Heading7">
    <w:name w:val="heading 7"/>
    <w:basedOn w:val="Normal"/>
    <w:next w:val="Normal"/>
    <w:link w:val="Heading7Char"/>
    <w:uiPriority w:val="9"/>
    <w:semiHidden/>
    <w:unhideWhenUsed/>
    <w:qFormat/>
    <w:rsid w:val="00CB6A60"/>
    <w:pPr>
      <w:keepNext/>
      <w:keepLines/>
      <w:numPr>
        <w:ilvl w:val="6"/>
        <w:numId w:val="1"/>
      </w:numPr>
      <w:spacing w:before="200"/>
      <w:outlineLvl w:val="6"/>
    </w:pPr>
    <w:rPr>
      <w:rFonts w:ascii="Cambria" w:eastAsia="Times New Roman" w:hAnsi="Cambria" w:cs="Angsana New"/>
      <w:i/>
      <w:iCs/>
      <w:color w:val="404040"/>
      <w:szCs w:val="35"/>
    </w:rPr>
  </w:style>
  <w:style w:type="paragraph" w:styleId="Heading8">
    <w:name w:val="heading 8"/>
    <w:basedOn w:val="Normal"/>
    <w:next w:val="Normal"/>
    <w:link w:val="Heading8Char"/>
    <w:uiPriority w:val="9"/>
    <w:semiHidden/>
    <w:unhideWhenUsed/>
    <w:qFormat/>
    <w:rsid w:val="00CB6A60"/>
    <w:pPr>
      <w:keepNext/>
      <w:keepLines/>
      <w:numPr>
        <w:ilvl w:val="7"/>
        <w:numId w:val="1"/>
      </w:numPr>
      <w:spacing w:before="200"/>
      <w:outlineLvl w:val="7"/>
    </w:pPr>
    <w:rPr>
      <w:rFonts w:ascii="Cambria" w:eastAsia="Times New Roman" w:hAnsi="Cambria" w:cs="Angsana New"/>
      <w:color w:val="404040"/>
      <w:sz w:val="20"/>
      <w:szCs w:val="25"/>
    </w:rPr>
  </w:style>
  <w:style w:type="paragraph" w:styleId="Heading9">
    <w:name w:val="heading 9"/>
    <w:basedOn w:val="Normal"/>
    <w:next w:val="Normal"/>
    <w:link w:val="Heading9Char"/>
    <w:uiPriority w:val="9"/>
    <w:semiHidden/>
    <w:unhideWhenUsed/>
    <w:qFormat/>
    <w:rsid w:val="00CB6A60"/>
    <w:pPr>
      <w:keepNext/>
      <w:keepLines/>
      <w:numPr>
        <w:ilvl w:val="8"/>
        <w:numId w:val="1"/>
      </w:numPr>
      <w:spacing w:before="200"/>
      <w:outlineLvl w:val="8"/>
    </w:pPr>
    <w:rPr>
      <w:rFonts w:ascii="Cambria" w:eastAsia="Times New Roman" w:hAnsi="Cambria" w:cs="Angsana New"/>
      <w:i/>
      <w:iCs/>
      <w:color w:val="404040"/>
      <w:sz w:val="20"/>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B7CAB"/>
  </w:style>
  <w:style w:type="character" w:styleId="Strong">
    <w:name w:val="Strong"/>
    <w:uiPriority w:val="22"/>
    <w:qFormat/>
    <w:rsid w:val="00CB7CAB"/>
    <w:rPr>
      <w:b/>
      <w:bCs/>
    </w:rPr>
  </w:style>
  <w:style w:type="paragraph" w:styleId="BalloonText">
    <w:name w:val="Balloon Text"/>
    <w:basedOn w:val="Normal"/>
    <w:link w:val="BalloonTextChar"/>
    <w:uiPriority w:val="99"/>
    <w:semiHidden/>
    <w:unhideWhenUsed/>
    <w:rsid w:val="00CB7CAB"/>
    <w:pPr>
      <w:spacing w:line="240" w:lineRule="auto"/>
    </w:pPr>
    <w:rPr>
      <w:rFonts w:ascii="Tahoma" w:hAnsi="Tahoma" w:cs="Angsana New"/>
      <w:sz w:val="16"/>
      <w:szCs w:val="20"/>
    </w:rPr>
  </w:style>
  <w:style w:type="character" w:customStyle="1" w:styleId="BalloonTextChar">
    <w:name w:val="Balloon Text Char"/>
    <w:link w:val="BalloonText"/>
    <w:uiPriority w:val="99"/>
    <w:semiHidden/>
    <w:rsid w:val="00CB7CAB"/>
    <w:rPr>
      <w:rFonts w:ascii="Tahoma" w:hAnsi="Tahoma" w:cs="Angsana New"/>
      <w:sz w:val="16"/>
      <w:szCs w:val="20"/>
    </w:rPr>
  </w:style>
  <w:style w:type="character" w:customStyle="1" w:styleId="Heading1Char">
    <w:name w:val="Heading 1 Char"/>
    <w:link w:val="Heading1"/>
    <w:uiPriority w:val="9"/>
    <w:rsid w:val="00560F1C"/>
    <w:rPr>
      <w:rFonts w:ascii="Times New Roman" w:eastAsia="Times New Roman" w:hAnsi="Times New Roman" w:cs="Angsana New"/>
      <w:b/>
      <w:bCs/>
      <w:caps/>
      <w:sz w:val="28"/>
      <w:szCs w:val="35"/>
      <w:lang w:val="en-AU" w:bidi="th-TH"/>
    </w:rPr>
  </w:style>
  <w:style w:type="character" w:customStyle="1" w:styleId="Heading2Char">
    <w:name w:val="Heading 2 Char"/>
    <w:link w:val="Heading2"/>
    <w:uiPriority w:val="9"/>
    <w:rsid w:val="00200A6E"/>
    <w:rPr>
      <w:rFonts w:ascii="Times New Roman" w:eastAsia="Times New Roman" w:hAnsi="Times New Roman" w:cs="Angsana New"/>
      <w:b/>
      <w:bCs/>
      <w:sz w:val="28"/>
      <w:szCs w:val="33"/>
      <w:lang w:val="en-AU" w:bidi="th-TH"/>
    </w:rPr>
  </w:style>
  <w:style w:type="character" w:customStyle="1" w:styleId="Heading3Char">
    <w:name w:val="Heading 3 Char"/>
    <w:link w:val="Heading3"/>
    <w:uiPriority w:val="9"/>
    <w:rsid w:val="00CA35A7"/>
    <w:rPr>
      <w:rFonts w:ascii="Times New Roman" w:eastAsia="Times New Roman" w:hAnsi="Times New Roman" w:cs="Angsana New"/>
      <w:bCs/>
      <w:i/>
      <w:sz w:val="28"/>
      <w:szCs w:val="35"/>
      <w:lang w:val="en-AU" w:bidi="th-TH"/>
    </w:rPr>
  </w:style>
  <w:style w:type="character" w:customStyle="1" w:styleId="Heading4Char">
    <w:name w:val="Heading 4 Char"/>
    <w:link w:val="Heading4"/>
    <w:uiPriority w:val="9"/>
    <w:rsid w:val="008A3D7D"/>
    <w:rPr>
      <w:rFonts w:ascii="Times New Roman" w:eastAsia="Times New Roman" w:hAnsi="Times New Roman" w:cs="Angsana New"/>
      <w:b/>
      <w:bCs/>
      <w:iCs/>
      <w:sz w:val="28"/>
      <w:szCs w:val="35"/>
      <w:lang w:val="en-AU" w:bidi="th-TH"/>
    </w:rPr>
  </w:style>
  <w:style w:type="character" w:customStyle="1" w:styleId="Heading5Char">
    <w:name w:val="Heading 5 Char"/>
    <w:link w:val="Heading5"/>
    <w:uiPriority w:val="9"/>
    <w:semiHidden/>
    <w:rsid w:val="00CB6A60"/>
    <w:rPr>
      <w:rFonts w:ascii="Cambria" w:eastAsia="Times New Roman" w:hAnsi="Cambria" w:cs="Angsana New"/>
      <w:color w:val="243F60"/>
      <w:sz w:val="28"/>
      <w:szCs w:val="35"/>
      <w:lang w:val="en-AU" w:bidi="th-TH"/>
    </w:rPr>
  </w:style>
  <w:style w:type="character" w:customStyle="1" w:styleId="Heading6Char">
    <w:name w:val="Heading 6 Char"/>
    <w:link w:val="Heading6"/>
    <w:uiPriority w:val="9"/>
    <w:semiHidden/>
    <w:rsid w:val="00CB6A60"/>
    <w:rPr>
      <w:rFonts w:ascii="Cambria" w:eastAsia="Times New Roman" w:hAnsi="Cambria" w:cs="Angsana New"/>
      <w:i/>
      <w:iCs/>
      <w:color w:val="243F60"/>
      <w:sz w:val="28"/>
      <w:szCs w:val="35"/>
      <w:lang w:val="en-AU" w:bidi="th-TH"/>
    </w:rPr>
  </w:style>
  <w:style w:type="character" w:customStyle="1" w:styleId="Heading7Char">
    <w:name w:val="Heading 7 Char"/>
    <w:link w:val="Heading7"/>
    <w:uiPriority w:val="9"/>
    <w:semiHidden/>
    <w:rsid w:val="00CB6A60"/>
    <w:rPr>
      <w:rFonts w:ascii="Cambria" w:eastAsia="Times New Roman" w:hAnsi="Cambria" w:cs="Angsana New"/>
      <w:i/>
      <w:iCs/>
      <w:color w:val="404040"/>
      <w:sz w:val="28"/>
      <w:szCs w:val="35"/>
      <w:lang w:val="en-AU" w:bidi="th-TH"/>
    </w:rPr>
  </w:style>
  <w:style w:type="character" w:customStyle="1" w:styleId="Heading8Char">
    <w:name w:val="Heading 8 Char"/>
    <w:link w:val="Heading8"/>
    <w:uiPriority w:val="9"/>
    <w:semiHidden/>
    <w:rsid w:val="00CB6A60"/>
    <w:rPr>
      <w:rFonts w:ascii="Cambria" w:eastAsia="Times New Roman" w:hAnsi="Cambria" w:cs="Angsana New"/>
      <w:color w:val="404040"/>
      <w:szCs w:val="25"/>
      <w:lang w:val="en-AU" w:bidi="th-TH"/>
    </w:rPr>
  </w:style>
  <w:style w:type="character" w:customStyle="1" w:styleId="Heading9Char">
    <w:name w:val="Heading 9 Char"/>
    <w:link w:val="Heading9"/>
    <w:uiPriority w:val="9"/>
    <w:semiHidden/>
    <w:rsid w:val="00CB6A60"/>
    <w:rPr>
      <w:rFonts w:ascii="Cambria" w:eastAsia="Times New Roman" w:hAnsi="Cambria" w:cs="Angsana New"/>
      <w:i/>
      <w:iCs/>
      <w:color w:val="404040"/>
      <w:szCs w:val="25"/>
      <w:lang w:val="en-AU" w:bidi="th-TH"/>
    </w:rPr>
  </w:style>
  <w:style w:type="paragraph" w:styleId="Header">
    <w:name w:val="header"/>
    <w:basedOn w:val="Normal"/>
    <w:link w:val="HeaderChar"/>
    <w:uiPriority w:val="99"/>
    <w:unhideWhenUsed/>
    <w:rsid w:val="00FD4862"/>
    <w:pPr>
      <w:tabs>
        <w:tab w:val="center" w:pos="4513"/>
        <w:tab w:val="right" w:pos="9026"/>
      </w:tabs>
      <w:spacing w:line="240" w:lineRule="auto"/>
    </w:pPr>
    <w:rPr>
      <w:szCs w:val="35"/>
    </w:rPr>
  </w:style>
  <w:style w:type="character" w:customStyle="1" w:styleId="HeaderChar">
    <w:name w:val="Header Char"/>
    <w:link w:val="Header"/>
    <w:uiPriority w:val="99"/>
    <w:rsid w:val="00FD4862"/>
    <w:rPr>
      <w:rFonts w:ascii="Times New Roman" w:hAnsi="Times New Roman"/>
      <w:sz w:val="28"/>
      <w:szCs w:val="35"/>
    </w:rPr>
  </w:style>
  <w:style w:type="paragraph" w:styleId="Footer">
    <w:name w:val="footer"/>
    <w:basedOn w:val="Normal"/>
    <w:link w:val="FooterChar"/>
    <w:uiPriority w:val="99"/>
    <w:unhideWhenUsed/>
    <w:rsid w:val="007019FB"/>
    <w:pPr>
      <w:tabs>
        <w:tab w:val="center" w:pos="4536"/>
      </w:tabs>
      <w:spacing w:line="240" w:lineRule="auto"/>
      <w:ind w:firstLine="0"/>
    </w:pPr>
    <w:rPr>
      <w:szCs w:val="35"/>
    </w:rPr>
  </w:style>
  <w:style w:type="character" w:customStyle="1" w:styleId="FooterChar">
    <w:name w:val="Footer Char"/>
    <w:link w:val="Footer"/>
    <w:uiPriority w:val="99"/>
    <w:rsid w:val="007019FB"/>
    <w:rPr>
      <w:rFonts w:ascii="Times New Roman" w:hAnsi="Times New Roman"/>
      <w:sz w:val="28"/>
      <w:szCs w:val="35"/>
      <w:lang w:val="en-AU" w:bidi="th-TH"/>
    </w:rPr>
  </w:style>
  <w:style w:type="paragraph" w:styleId="DocumentMap">
    <w:name w:val="Document Map"/>
    <w:basedOn w:val="Normal"/>
    <w:link w:val="DocumentMapChar"/>
    <w:uiPriority w:val="99"/>
    <w:semiHidden/>
    <w:unhideWhenUsed/>
    <w:rsid w:val="00C67DA7"/>
    <w:pPr>
      <w:spacing w:line="240" w:lineRule="auto"/>
    </w:pPr>
    <w:rPr>
      <w:rFonts w:ascii="Tahoma" w:hAnsi="Tahoma" w:cs="Angsana New"/>
      <w:sz w:val="16"/>
      <w:szCs w:val="20"/>
    </w:rPr>
  </w:style>
  <w:style w:type="character" w:customStyle="1" w:styleId="DocumentMapChar">
    <w:name w:val="Document Map Char"/>
    <w:link w:val="DocumentMap"/>
    <w:uiPriority w:val="99"/>
    <w:semiHidden/>
    <w:rsid w:val="00C67DA7"/>
    <w:rPr>
      <w:rFonts w:ascii="Tahoma" w:hAnsi="Tahoma" w:cs="Angsana New"/>
      <w:sz w:val="16"/>
      <w:szCs w:val="20"/>
    </w:rPr>
  </w:style>
  <w:style w:type="table" w:styleId="TableGrid">
    <w:name w:val="Table Grid"/>
    <w:basedOn w:val="TableNormal"/>
    <w:uiPriority w:val="59"/>
    <w:rsid w:val="005C5B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gBa">
    <w:name w:val="Trang Bìa"/>
    <w:qFormat/>
    <w:rsid w:val="00561D7E"/>
    <w:pPr>
      <w:jc w:val="center"/>
    </w:pPr>
    <w:rPr>
      <w:rFonts w:ascii="Times New Roman" w:hAnsi="Times New Roman"/>
      <w:sz w:val="28"/>
      <w:szCs w:val="28"/>
      <w:lang w:val="en-AU" w:eastAsia="en-AU" w:bidi="th-TH"/>
    </w:rPr>
  </w:style>
  <w:style w:type="paragraph" w:customStyle="1" w:styleId="UH1">
    <w:name w:val="UH1"/>
    <w:basedOn w:val="Heading1"/>
    <w:next w:val="Normal"/>
    <w:qFormat/>
    <w:rsid w:val="009F41CE"/>
    <w:pPr>
      <w:numPr>
        <w:numId w:val="0"/>
      </w:numPr>
    </w:pPr>
    <w:rPr>
      <w:lang w:eastAsia="en-AU"/>
    </w:rPr>
  </w:style>
  <w:style w:type="paragraph" w:styleId="TOC1">
    <w:name w:val="toc 1"/>
    <w:basedOn w:val="Normal"/>
    <w:next w:val="Normal"/>
    <w:autoRedefine/>
    <w:uiPriority w:val="39"/>
    <w:unhideWhenUsed/>
    <w:rsid w:val="008A3D7D"/>
    <w:pPr>
      <w:tabs>
        <w:tab w:val="right" w:leader="dot" w:pos="9344"/>
      </w:tabs>
      <w:spacing w:before="120" w:line="240" w:lineRule="auto"/>
      <w:ind w:right="1134" w:firstLine="0"/>
      <w:contextualSpacing/>
    </w:pPr>
    <w:rPr>
      <w:b/>
      <w:szCs w:val="35"/>
    </w:rPr>
  </w:style>
  <w:style w:type="paragraph" w:styleId="TOC2">
    <w:name w:val="toc 2"/>
    <w:basedOn w:val="Normal"/>
    <w:next w:val="Normal"/>
    <w:autoRedefine/>
    <w:uiPriority w:val="39"/>
    <w:unhideWhenUsed/>
    <w:rsid w:val="003B0621"/>
    <w:pPr>
      <w:spacing w:line="240" w:lineRule="auto"/>
      <w:ind w:left="567" w:right="1134" w:hanging="567"/>
    </w:pPr>
    <w:rPr>
      <w:szCs w:val="35"/>
    </w:rPr>
  </w:style>
  <w:style w:type="paragraph" w:styleId="TOC3">
    <w:name w:val="toc 3"/>
    <w:basedOn w:val="Normal"/>
    <w:next w:val="Normal"/>
    <w:autoRedefine/>
    <w:uiPriority w:val="39"/>
    <w:unhideWhenUsed/>
    <w:rsid w:val="00060591"/>
    <w:pPr>
      <w:tabs>
        <w:tab w:val="left" w:pos="1540"/>
        <w:tab w:val="right" w:leader="dot" w:pos="9344"/>
      </w:tabs>
      <w:spacing w:line="240" w:lineRule="auto"/>
      <w:ind w:left="1361" w:right="1134" w:hanging="794"/>
      <w:jc w:val="left"/>
    </w:pPr>
    <w:rPr>
      <w:i/>
      <w:szCs w:val="35"/>
    </w:rPr>
  </w:style>
  <w:style w:type="character" w:styleId="Hyperlink">
    <w:name w:val="Hyperlink"/>
    <w:uiPriority w:val="99"/>
    <w:unhideWhenUsed/>
    <w:rsid w:val="00D61626"/>
    <w:rPr>
      <w:color w:val="0000FF"/>
      <w:u w:val="single"/>
    </w:rPr>
  </w:style>
  <w:style w:type="character" w:customStyle="1" w:styleId="Tntiliuthamkho">
    <w:name w:val="Tên tài liệu tham khảo"/>
    <w:uiPriority w:val="1"/>
    <w:qFormat/>
    <w:rsid w:val="00175AC5"/>
    <w:rPr>
      <w:b w:val="0"/>
      <w:i/>
    </w:rPr>
  </w:style>
  <w:style w:type="paragraph" w:customStyle="1" w:styleId="Tiliuthamkho">
    <w:name w:val="Tài liệu tham khảo"/>
    <w:basedOn w:val="Normal"/>
    <w:qFormat/>
    <w:rsid w:val="00F47028"/>
    <w:pPr>
      <w:ind w:left="567" w:hanging="567"/>
      <w:jc w:val="left"/>
    </w:pPr>
    <w:rPr>
      <w:lang w:val="en-US"/>
    </w:rPr>
  </w:style>
  <w:style w:type="paragraph" w:customStyle="1" w:styleId="Hnhv">
    <w:name w:val="Hình vẽ"/>
    <w:basedOn w:val="Normal"/>
    <w:next w:val="Normal"/>
    <w:qFormat/>
    <w:rsid w:val="00B96E4B"/>
    <w:pPr>
      <w:keepNext/>
      <w:spacing w:before="120" w:line="240" w:lineRule="auto"/>
      <w:ind w:firstLine="0"/>
      <w:jc w:val="center"/>
    </w:pPr>
  </w:style>
  <w:style w:type="paragraph" w:styleId="Caption">
    <w:name w:val="caption"/>
    <w:basedOn w:val="Normal"/>
    <w:next w:val="Normal"/>
    <w:uiPriority w:val="35"/>
    <w:unhideWhenUsed/>
    <w:qFormat/>
    <w:rsid w:val="000A3323"/>
    <w:rPr>
      <w:b/>
      <w:bCs/>
      <w:sz w:val="20"/>
      <w:szCs w:val="25"/>
    </w:rPr>
  </w:style>
  <w:style w:type="paragraph" w:customStyle="1" w:styleId="Tnhnhv">
    <w:name w:val="Tên hình vẽ"/>
    <w:basedOn w:val="Normal"/>
    <w:next w:val="Normal"/>
    <w:qFormat/>
    <w:rsid w:val="00053970"/>
    <w:pPr>
      <w:spacing w:before="120" w:after="240"/>
      <w:ind w:firstLine="0"/>
      <w:jc w:val="center"/>
    </w:pPr>
    <w:rPr>
      <w:i/>
      <w:sz w:val="24"/>
    </w:rPr>
  </w:style>
  <w:style w:type="paragraph" w:customStyle="1" w:styleId="Table">
    <w:name w:val="Table"/>
    <w:basedOn w:val="Normal"/>
    <w:qFormat/>
    <w:rsid w:val="002B15D1"/>
    <w:pPr>
      <w:spacing w:before="60" w:after="60" w:line="240" w:lineRule="auto"/>
      <w:ind w:firstLine="0"/>
      <w:jc w:val="left"/>
    </w:pPr>
    <w:rPr>
      <w:lang w:eastAsia="en-AU"/>
    </w:rPr>
  </w:style>
  <w:style w:type="paragraph" w:customStyle="1" w:styleId="Center">
    <w:name w:val="Center"/>
    <w:basedOn w:val="Normal"/>
    <w:qFormat/>
    <w:rsid w:val="00FC06D1"/>
    <w:pPr>
      <w:ind w:firstLine="0"/>
      <w:jc w:val="center"/>
    </w:pPr>
  </w:style>
  <w:style w:type="paragraph" w:customStyle="1" w:styleId="Table-Center">
    <w:name w:val="Table-Center"/>
    <w:basedOn w:val="Table"/>
    <w:qFormat/>
    <w:rsid w:val="00B70CBF"/>
    <w:pPr>
      <w:jc w:val="center"/>
    </w:pPr>
  </w:style>
  <w:style w:type="paragraph" w:customStyle="1" w:styleId="Table-Right">
    <w:name w:val="Table-Right"/>
    <w:basedOn w:val="Table"/>
    <w:qFormat/>
    <w:rsid w:val="00636176"/>
    <w:pPr>
      <w:jc w:val="right"/>
    </w:pPr>
  </w:style>
  <w:style w:type="paragraph" w:styleId="TableofFigures">
    <w:name w:val="table of figures"/>
    <w:basedOn w:val="Normal"/>
    <w:next w:val="Normal"/>
    <w:uiPriority w:val="99"/>
    <w:unhideWhenUsed/>
    <w:rsid w:val="00156403"/>
    <w:pPr>
      <w:ind w:firstLine="0"/>
    </w:pPr>
    <w:rPr>
      <w:szCs w:val="35"/>
    </w:rPr>
  </w:style>
  <w:style w:type="paragraph" w:customStyle="1" w:styleId="Equation">
    <w:name w:val="Equation"/>
    <w:basedOn w:val="Normal"/>
    <w:rsid w:val="002E1CD6"/>
    <w:pPr>
      <w:spacing w:after="240" w:line="240" w:lineRule="auto"/>
      <w:ind w:firstLine="0"/>
      <w:jc w:val="center"/>
    </w:pPr>
    <w:rPr>
      <w:rFonts w:eastAsia="Times New Roman" w:cs="Times New Roman"/>
      <w:sz w:val="24"/>
      <w:szCs w:val="20"/>
      <w:lang w:val="en-US" w:bidi="ar-SA"/>
    </w:rPr>
  </w:style>
  <w:style w:type="paragraph" w:customStyle="1" w:styleId="Code">
    <w:name w:val="Code"/>
    <w:link w:val="CodeChar"/>
    <w:qFormat/>
    <w:rsid w:val="00055022"/>
    <w:pPr>
      <w:tabs>
        <w:tab w:val="left" w:pos="567"/>
        <w:tab w:val="left" w:pos="1134"/>
        <w:tab w:val="left" w:pos="1701"/>
        <w:tab w:val="left" w:pos="2268"/>
        <w:tab w:val="left" w:pos="2835"/>
        <w:tab w:val="left" w:pos="3402"/>
        <w:tab w:val="left" w:pos="3969"/>
        <w:tab w:val="left" w:pos="4536"/>
      </w:tabs>
      <w:spacing w:before="240" w:after="240"/>
      <w:contextualSpacing/>
    </w:pPr>
    <w:rPr>
      <w:rFonts w:ascii="Courier New" w:hAnsi="Courier New"/>
      <w:sz w:val="24"/>
      <w:szCs w:val="28"/>
      <w:lang w:val="en-AU" w:bidi="th-TH"/>
    </w:rPr>
  </w:style>
  <w:style w:type="paragraph" w:customStyle="1" w:styleId="NoIndent">
    <w:name w:val="NoIndent"/>
    <w:basedOn w:val="Normal"/>
    <w:qFormat/>
    <w:rsid w:val="00055022"/>
    <w:pPr>
      <w:ind w:firstLine="0"/>
    </w:pPr>
  </w:style>
  <w:style w:type="character" w:customStyle="1" w:styleId="CodeChar">
    <w:name w:val="Code Char"/>
    <w:link w:val="Code"/>
    <w:rsid w:val="00055022"/>
    <w:rPr>
      <w:rFonts w:ascii="Courier New" w:hAnsi="Courier New"/>
      <w:sz w:val="24"/>
      <w:szCs w:val="28"/>
      <w:lang w:val="en-AU" w:bidi="th-TH"/>
    </w:rPr>
  </w:style>
  <w:style w:type="paragraph" w:customStyle="1" w:styleId="Table-Header">
    <w:name w:val="Table-Header"/>
    <w:basedOn w:val="Table"/>
    <w:qFormat/>
    <w:rsid w:val="00AB5288"/>
    <w:pPr>
      <w:keepNext/>
      <w:jc w:val="center"/>
    </w:pPr>
    <w:rPr>
      <w:b/>
    </w:rPr>
  </w:style>
  <w:style w:type="paragraph" w:customStyle="1" w:styleId="Tnbng">
    <w:name w:val="Tên bảng"/>
    <w:basedOn w:val="Normal"/>
    <w:next w:val="Normal"/>
    <w:qFormat/>
    <w:rsid w:val="00CD21A1"/>
    <w:pPr>
      <w:keepNext/>
      <w:spacing w:before="120"/>
      <w:ind w:firstLine="0"/>
      <w:jc w:val="right"/>
    </w:pPr>
    <w:rPr>
      <w:i/>
    </w:rPr>
  </w:style>
  <w:style w:type="paragraph" w:customStyle="1" w:styleId="Mclc">
    <w:name w:val="Mục lục"/>
    <w:basedOn w:val="Heading1"/>
    <w:next w:val="Normal"/>
    <w:qFormat/>
    <w:rsid w:val="002071CC"/>
    <w:pPr>
      <w:numPr>
        <w:numId w:val="0"/>
      </w:numPr>
      <w:outlineLvl w:val="8"/>
    </w:pPr>
  </w:style>
  <w:style w:type="numbering" w:customStyle="1" w:styleId="nhsmc">
    <w:name w:val="Đánh số đề mục"/>
    <w:uiPriority w:val="99"/>
    <w:rsid w:val="008A3D7D"/>
    <w:pPr>
      <w:numPr>
        <w:numId w:val="2"/>
      </w:numPr>
    </w:pPr>
  </w:style>
  <w:style w:type="numbering" w:customStyle="1" w:styleId="UListHanging">
    <w:name w:val="UList.Hanging"/>
    <w:uiPriority w:val="99"/>
    <w:rsid w:val="00C54FFA"/>
    <w:pPr>
      <w:numPr>
        <w:numId w:val="3"/>
      </w:numPr>
    </w:pPr>
  </w:style>
  <w:style w:type="character" w:styleId="Emphasis">
    <w:name w:val="Emphasis"/>
    <w:uiPriority w:val="20"/>
    <w:qFormat/>
    <w:rsid w:val="00272125"/>
    <w:rPr>
      <w:i/>
      <w:iCs/>
    </w:rPr>
  </w:style>
  <w:style w:type="paragraph" w:customStyle="1" w:styleId="UH2">
    <w:name w:val="UH2"/>
    <w:basedOn w:val="Heading2"/>
    <w:next w:val="Normal"/>
    <w:qFormat/>
    <w:rsid w:val="00CD50B4"/>
    <w:pPr>
      <w:numPr>
        <w:ilvl w:val="0"/>
        <w:numId w:val="0"/>
      </w:numPr>
    </w:pPr>
  </w:style>
  <w:style w:type="character" w:customStyle="1" w:styleId="UnresolvedMention1">
    <w:name w:val="Unresolved Mention1"/>
    <w:basedOn w:val="DefaultParagraphFont"/>
    <w:uiPriority w:val="99"/>
    <w:semiHidden/>
    <w:unhideWhenUsed/>
    <w:rsid w:val="00A815B8"/>
    <w:rPr>
      <w:color w:val="605E5C"/>
      <w:shd w:val="clear" w:color="auto" w:fill="E1DFDD"/>
    </w:rPr>
  </w:style>
  <w:style w:type="paragraph" w:styleId="ListParagraph">
    <w:name w:val="List Paragraph"/>
    <w:basedOn w:val="Normal"/>
    <w:uiPriority w:val="34"/>
    <w:qFormat/>
    <w:rsid w:val="00C51582"/>
    <w:pPr>
      <w:ind w:left="720"/>
      <w:contextualSpacing/>
    </w:pPr>
    <w:rPr>
      <w:szCs w:val="35"/>
    </w:rPr>
  </w:style>
  <w:style w:type="character" w:styleId="PlaceholderText">
    <w:name w:val="Placeholder Text"/>
    <w:basedOn w:val="DefaultParagraphFont"/>
    <w:uiPriority w:val="99"/>
    <w:semiHidden/>
    <w:rsid w:val="00EB1B7A"/>
    <w:rPr>
      <w:color w:val="808080"/>
    </w:rPr>
  </w:style>
  <w:style w:type="paragraph" w:styleId="BodyText">
    <w:name w:val="Body Text"/>
    <w:basedOn w:val="Normal"/>
    <w:link w:val="BodyTextChar"/>
    <w:uiPriority w:val="1"/>
    <w:qFormat/>
    <w:rsid w:val="00015456"/>
    <w:pPr>
      <w:widowControl w:val="0"/>
      <w:autoSpaceDE w:val="0"/>
      <w:autoSpaceDN w:val="0"/>
      <w:spacing w:line="240" w:lineRule="auto"/>
      <w:ind w:firstLine="0"/>
      <w:jc w:val="left"/>
    </w:pPr>
    <w:rPr>
      <w:rFonts w:eastAsia="Times New Roman" w:cs="Times New Roman"/>
      <w:sz w:val="22"/>
      <w:szCs w:val="22"/>
      <w:lang w:val="vi" w:bidi="ar-SA"/>
    </w:rPr>
  </w:style>
  <w:style w:type="character" w:customStyle="1" w:styleId="BodyTextChar">
    <w:name w:val="Body Text Char"/>
    <w:basedOn w:val="DefaultParagraphFont"/>
    <w:link w:val="BodyText"/>
    <w:uiPriority w:val="1"/>
    <w:rsid w:val="00015456"/>
    <w:rPr>
      <w:rFonts w:ascii="Times New Roman" w:eastAsia="Times New Roman" w:hAnsi="Times New Roman" w:cs="Times New Roman"/>
      <w:sz w:val="22"/>
      <w:szCs w:val="22"/>
      <w:lang w:val="vi"/>
    </w:rPr>
  </w:style>
  <w:style w:type="paragraph" w:customStyle="1" w:styleId="TableParagraph">
    <w:name w:val="Table Paragraph"/>
    <w:basedOn w:val="Normal"/>
    <w:uiPriority w:val="1"/>
    <w:qFormat/>
    <w:rsid w:val="009D53B7"/>
    <w:pPr>
      <w:widowControl w:val="0"/>
      <w:autoSpaceDE w:val="0"/>
      <w:autoSpaceDN w:val="0"/>
      <w:spacing w:line="234" w:lineRule="exact"/>
      <w:ind w:left="105" w:firstLine="0"/>
      <w:jc w:val="left"/>
    </w:pPr>
    <w:rPr>
      <w:rFonts w:eastAsia="Times New Roman" w:cs="Times New Roman"/>
      <w:sz w:val="22"/>
      <w:szCs w:val="22"/>
      <w:lang w:val="vi" w:bidi="ar-SA"/>
    </w:rPr>
  </w:style>
  <w:style w:type="paragraph" w:styleId="NormalWeb">
    <w:name w:val="Normal (Web)"/>
    <w:basedOn w:val="Normal"/>
    <w:uiPriority w:val="99"/>
    <w:unhideWhenUsed/>
    <w:rsid w:val="00DD652A"/>
    <w:pPr>
      <w:spacing w:before="100" w:beforeAutospacing="1" w:after="100" w:afterAutospacing="1" w:line="240" w:lineRule="auto"/>
      <w:ind w:firstLine="0"/>
      <w:jc w:val="left"/>
    </w:pPr>
    <w:rPr>
      <w:rFonts w:eastAsia="Times New Roman" w:cs="Times New Roman"/>
      <w:sz w:val="24"/>
      <w:szCs w:val="24"/>
      <w:lang w:val="en-US" w:bidi="ar-SA"/>
    </w:rPr>
  </w:style>
  <w:style w:type="paragraph" w:styleId="HTMLPreformatted">
    <w:name w:val="HTML Preformatted"/>
    <w:basedOn w:val="Normal"/>
    <w:link w:val="HTMLPreformattedChar"/>
    <w:uiPriority w:val="99"/>
    <w:semiHidden/>
    <w:unhideWhenUsed/>
    <w:rsid w:val="00744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bidi="ar-SA"/>
    </w:rPr>
  </w:style>
  <w:style w:type="character" w:customStyle="1" w:styleId="HTMLPreformattedChar">
    <w:name w:val="HTML Preformatted Char"/>
    <w:basedOn w:val="DefaultParagraphFont"/>
    <w:link w:val="HTMLPreformatted"/>
    <w:uiPriority w:val="99"/>
    <w:semiHidden/>
    <w:rsid w:val="00744DC9"/>
    <w:rPr>
      <w:rFonts w:ascii="Courier New" w:eastAsia="Times New Roman" w:hAnsi="Courier New" w:cs="Courier New"/>
    </w:rPr>
  </w:style>
  <w:style w:type="character" w:styleId="UnresolvedMention">
    <w:name w:val="Unresolved Mention"/>
    <w:basedOn w:val="DefaultParagraphFont"/>
    <w:uiPriority w:val="99"/>
    <w:semiHidden/>
    <w:unhideWhenUsed/>
    <w:rsid w:val="00690303"/>
    <w:rPr>
      <w:color w:val="605E5C"/>
      <w:shd w:val="clear" w:color="auto" w:fill="E1DFDD"/>
    </w:rPr>
  </w:style>
  <w:style w:type="character" w:styleId="FollowedHyperlink">
    <w:name w:val="FollowedHyperlink"/>
    <w:basedOn w:val="DefaultParagraphFont"/>
    <w:uiPriority w:val="99"/>
    <w:semiHidden/>
    <w:unhideWhenUsed/>
    <w:rsid w:val="000748F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1182">
      <w:bodyDiv w:val="1"/>
      <w:marLeft w:val="0"/>
      <w:marRight w:val="0"/>
      <w:marTop w:val="0"/>
      <w:marBottom w:val="0"/>
      <w:divBdr>
        <w:top w:val="none" w:sz="0" w:space="0" w:color="auto"/>
        <w:left w:val="none" w:sz="0" w:space="0" w:color="auto"/>
        <w:bottom w:val="none" w:sz="0" w:space="0" w:color="auto"/>
        <w:right w:val="none" w:sz="0" w:space="0" w:color="auto"/>
      </w:divBdr>
    </w:div>
    <w:div w:id="84427481">
      <w:bodyDiv w:val="1"/>
      <w:marLeft w:val="0"/>
      <w:marRight w:val="0"/>
      <w:marTop w:val="0"/>
      <w:marBottom w:val="0"/>
      <w:divBdr>
        <w:top w:val="none" w:sz="0" w:space="0" w:color="auto"/>
        <w:left w:val="none" w:sz="0" w:space="0" w:color="auto"/>
        <w:bottom w:val="none" w:sz="0" w:space="0" w:color="auto"/>
        <w:right w:val="none" w:sz="0" w:space="0" w:color="auto"/>
      </w:divBdr>
    </w:div>
    <w:div w:id="84766821">
      <w:bodyDiv w:val="1"/>
      <w:marLeft w:val="0"/>
      <w:marRight w:val="0"/>
      <w:marTop w:val="0"/>
      <w:marBottom w:val="0"/>
      <w:divBdr>
        <w:top w:val="none" w:sz="0" w:space="0" w:color="auto"/>
        <w:left w:val="none" w:sz="0" w:space="0" w:color="auto"/>
        <w:bottom w:val="none" w:sz="0" w:space="0" w:color="auto"/>
        <w:right w:val="none" w:sz="0" w:space="0" w:color="auto"/>
      </w:divBdr>
    </w:div>
    <w:div w:id="110393724">
      <w:bodyDiv w:val="1"/>
      <w:marLeft w:val="0"/>
      <w:marRight w:val="0"/>
      <w:marTop w:val="0"/>
      <w:marBottom w:val="0"/>
      <w:divBdr>
        <w:top w:val="none" w:sz="0" w:space="0" w:color="auto"/>
        <w:left w:val="none" w:sz="0" w:space="0" w:color="auto"/>
        <w:bottom w:val="none" w:sz="0" w:space="0" w:color="auto"/>
        <w:right w:val="none" w:sz="0" w:space="0" w:color="auto"/>
      </w:divBdr>
    </w:div>
    <w:div w:id="140124263">
      <w:bodyDiv w:val="1"/>
      <w:marLeft w:val="0"/>
      <w:marRight w:val="0"/>
      <w:marTop w:val="0"/>
      <w:marBottom w:val="0"/>
      <w:divBdr>
        <w:top w:val="none" w:sz="0" w:space="0" w:color="auto"/>
        <w:left w:val="none" w:sz="0" w:space="0" w:color="auto"/>
        <w:bottom w:val="none" w:sz="0" w:space="0" w:color="auto"/>
        <w:right w:val="none" w:sz="0" w:space="0" w:color="auto"/>
      </w:divBdr>
    </w:div>
    <w:div w:id="157890559">
      <w:bodyDiv w:val="1"/>
      <w:marLeft w:val="0"/>
      <w:marRight w:val="0"/>
      <w:marTop w:val="0"/>
      <w:marBottom w:val="0"/>
      <w:divBdr>
        <w:top w:val="none" w:sz="0" w:space="0" w:color="auto"/>
        <w:left w:val="none" w:sz="0" w:space="0" w:color="auto"/>
        <w:bottom w:val="none" w:sz="0" w:space="0" w:color="auto"/>
        <w:right w:val="none" w:sz="0" w:space="0" w:color="auto"/>
      </w:divBdr>
    </w:div>
    <w:div w:id="214899904">
      <w:bodyDiv w:val="1"/>
      <w:marLeft w:val="0"/>
      <w:marRight w:val="0"/>
      <w:marTop w:val="0"/>
      <w:marBottom w:val="0"/>
      <w:divBdr>
        <w:top w:val="none" w:sz="0" w:space="0" w:color="auto"/>
        <w:left w:val="none" w:sz="0" w:space="0" w:color="auto"/>
        <w:bottom w:val="none" w:sz="0" w:space="0" w:color="auto"/>
        <w:right w:val="none" w:sz="0" w:space="0" w:color="auto"/>
      </w:divBdr>
      <w:divsChild>
        <w:div w:id="34741884">
          <w:marLeft w:val="0"/>
          <w:marRight w:val="0"/>
          <w:marTop w:val="0"/>
          <w:marBottom w:val="0"/>
          <w:divBdr>
            <w:top w:val="none" w:sz="0" w:space="0" w:color="auto"/>
            <w:left w:val="none" w:sz="0" w:space="0" w:color="auto"/>
            <w:bottom w:val="none" w:sz="0" w:space="0" w:color="auto"/>
            <w:right w:val="none" w:sz="0" w:space="0" w:color="auto"/>
          </w:divBdr>
        </w:div>
        <w:div w:id="1310206101">
          <w:marLeft w:val="0"/>
          <w:marRight w:val="0"/>
          <w:marTop w:val="0"/>
          <w:marBottom w:val="0"/>
          <w:divBdr>
            <w:top w:val="none" w:sz="0" w:space="0" w:color="auto"/>
            <w:left w:val="none" w:sz="0" w:space="0" w:color="auto"/>
            <w:bottom w:val="none" w:sz="0" w:space="0" w:color="auto"/>
            <w:right w:val="none" w:sz="0" w:space="0" w:color="auto"/>
          </w:divBdr>
        </w:div>
      </w:divsChild>
    </w:div>
    <w:div w:id="239754293">
      <w:bodyDiv w:val="1"/>
      <w:marLeft w:val="0"/>
      <w:marRight w:val="0"/>
      <w:marTop w:val="0"/>
      <w:marBottom w:val="0"/>
      <w:divBdr>
        <w:top w:val="none" w:sz="0" w:space="0" w:color="auto"/>
        <w:left w:val="none" w:sz="0" w:space="0" w:color="auto"/>
        <w:bottom w:val="none" w:sz="0" w:space="0" w:color="auto"/>
        <w:right w:val="none" w:sz="0" w:space="0" w:color="auto"/>
      </w:divBdr>
    </w:div>
    <w:div w:id="301228187">
      <w:bodyDiv w:val="1"/>
      <w:marLeft w:val="0"/>
      <w:marRight w:val="0"/>
      <w:marTop w:val="0"/>
      <w:marBottom w:val="0"/>
      <w:divBdr>
        <w:top w:val="none" w:sz="0" w:space="0" w:color="auto"/>
        <w:left w:val="none" w:sz="0" w:space="0" w:color="auto"/>
        <w:bottom w:val="none" w:sz="0" w:space="0" w:color="auto"/>
        <w:right w:val="none" w:sz="0" w:space="0" w:color="auto"/>
      </w:divBdr>
    </w:div>
    <w:div w:id="303584280">
      <w:bodyDiv w:val="1"/>
      <w:marLeft w:val="0"/>
      <w:marRight w:val="0"/>
      <w:marTop w:val="0"/>
      <w:marBottom w:val="0"/>
      <w:divBdr>
        <w:top w:val="none" w:sz="0" w:space="0" w:color="auto"/>
        <w:left w:val="none" w:sz="0" w:space="0" w:color="auto"/>
        <w:bottom w:val="none" w:sz="0" w:space="0" w:color="auto"/>
        <w:right w:val="none" w:sz="0" w:space="0" w:color="auto"/>
      </w:divBdr>
    </w:div>
    <w:div w:id="310910908">
      <w:bodyDiv w:val="1"/>
      <w:marLeft w:val="0"/>
      <w:marRight w:val="0"/>
      <w:marTop w:val="0"/>
      <w:marBottom w:val="0"/>
      <w:divBdr>
        <w:top w:val="none" w:sz="0" w:space="0" w:color="auto"/>
        <w:left w:val="none" w:sz="0" w:space="0" w:color="auto"/>
        <w:bottom w:val="none" w:sz="0" w:space="0" w:color="auto"/>
        <w:right w:val="none" w:sz="0" w:space="0" w:color="auto"/>
      </w:divBdr>
    </w:div>
    <w:div w:id="414522942">
      <w:bodyDiv w:val="1"/>
      <w:marLeft w:val="0"/>
      <w:marRight w:val="0"/>
      <w:marTop w:val="0"/>
      <w:marBottom w:val="0"/>
      <w:divBdr>
        <w:top w:val="none" w:sz="0" w:space="0" w:color="auto"/>
        <w:left w:val="none" w:sz="0" w:space="0" w:color="auto"/>
        <w:bottom w:val="none" w:sz="0" w:space="0" w:color="auto"/>
        <w:right w:val="none" w:sz="0" w:space="0" w:color="auto"/>
      </w:divBdr>
    </w:div>
    <w:div w:id="534393153">
      <w:bodyDiv w:val="1"/>
      <w:marLeft w:val="0"/>
      <w:marRight w:val="0"/>
      <w:marTop w:val="0"/>
      <w:marBottom w:val="0"/>
      <w:divBdr>
        <w:top w:val="none" w:sz="0" w:space="0" w:color="auto"/>
        <w:left w:val="none" w:sz="0" w:space="0" w:color="auto"/>
        <w:bottom w:val="none" w:sz="0" w:space="0" w:color="auto"/>
        <w:right w:val="none" w:sz="0" w:space="0" w:color="auto"/>
      </w:divBdr>
    </w:div>
    <w:div w:id="552236933">
      <w:bodyDiv w:val="1"/>
      <w:marLeft w:val="0"/>
      <w:marRight w:val="0"/>
      <w:marTop w:val="0"/>
      <w:marBottom w:val="0"/>
      <w:divBdr>
        <w:top w:val="none" w:sz="0" w:space="0" w:color="auto"/>
        <w:left w:val="none" w:sz="0" w:space="0" w:color="auto"/>
        <w:bottom w:val="none" w:sz="0" w:space="0" w:color="auto"/>
        <w:right w:val="none" w:sz="0" w:space="0" w:color="auto"/>
      </w:divBdr>
    </w:div>
    <w:div w:id="588806277">
      <w:bodyDiv w:val="1"/>
      <w:marLeft w:val="0"/>
      <w:marRight w:val="0"/>
      <w:marTop w:val="0"/>
      <w:marBottom w:val="0"/>
      <w:divBdr>
        <w:top w:val="none" w:sz="0" w:space="0" w:color="auto"/>
        <w:left w:val="none" w:sz="0" w:space="0" w:color="auto"/>
        <w:bottom w:val="none" w:sz="0" w:space="0" w:color="auto"/>
        <w:right w:val="none" w:sz="0" w:space="0" w:color="auto"/>
      </w:divBdr>
    </w:div>
    <w:div w:id="602765729">
      <w:bodyDiv w:val="1"/>
      <w:marLeft w:val="0"/>
      <w:marRight w:val="0"/>
      <w:marTop w:val="0"/>
      <w:marBottom w:val="0"/>
      <w:divBdr>
        <w:top w:val="none" w:sz="0" w:space="0" w:color="auto"/>
        <w:left w:val="none" w:sz="0" w:space="0" w:color="auto"/>
        <w:bottom w:val="none" w:sz="0" w:space="0" w:color="auto"/>
        <w:right w:val="none" w:sz="0" w:space="0" w:color="auto"/>
      </w:divBdr>
    </w:div>
    <w:div w:id="614403832">
      <w:bodyDiv w:val="1"/>
      <w:marLeft w:val="0"/>
      <w:marRight w:val="0"/>
      <w:marTop w:val="0"/>
      <w:marBottom w:val="0"/>
      <w:divBdr>
        <w:top w:val="none" w:sz="0" w:space="0" w:color="auto"/>
        <w:left w:val="none" w:sz="0" w:space="0" w:color="auto"/>
        <w:bottom w:val="none" w:sz="0" w:space="0" w:color="auto"/>
        <w:right w:val="none" w:sz="0" w:space="0" w:color="auto"/>
      </w:divBdr>
    </w:div>
    <w:div w:id="677851104">
      <w:bodyDiv w:val="1"/>
      <w:marLeft w:val="0"/>
      <w:marRight w:val="0"/>
      <w:marTop w:val="0"/>
      <w:marBottom w:val="0"/>
      <w:divBdr>
        <w:top w:val="none" w:sz="0" w:space="0" w:color="auto"/>
        <w:left w:val="none" w:sz="0" w:space="0" w:color="auto"/>
        <w:bottom w:val="none" w:sz="0" w:space="0" w:color="auto"/>
        <w:right w:val="none" w:sz="0" w:space="0" w:color="auto"/>
      </w:divBdr>
    </w:div>
    <w:div w:id="685981822">
      <w:bodyDiv w:val="1"/>
      <w:marLeft w:val="0"/>
      <w:marRight w:val="0"/>
      <w:marTop w:val="0"/>
      <w:marBottom w:val="0"/>
      <w:divBdr>
        <w:top w:val="none" w:sz="0" w:space="0" w:color="auto"/>
        <w:left w:val="none" w:sz="0" w:space="0" w:color="auto"/>
        <w:bottom w:val="none" w:sz="0" w:space="0" w:color="auto"/>
        <w:right w:val="none" w:sz="0" w:space="0" w:color="auto"/>
      </w:divBdr>
    </w:div>
    <w:div w:id="821850608">
      <w:bodyDiv w:val="1"/>
      <w:marLeft w:val="0"/>
      <w:marRight w:val="0"/>
      <w:marTop w:val="0"/>
      <w:marBottom w:val="0"/>
      <w:divBdr>
        <w:top w:val="none" w:sz="0" w:space="0" w:color="auto"/>
        <w:left w:val="none" w:sz="0" w:space="0" w:color="auto"/>
        <w:bottom w:val="none" w:sz="0" w:space="0" w:color="auto"/>
        <w:right w:val="none" w:sz="0" w:space="0" w:color="auto"/>
      </w:divBdr>
    </w:div>
    <w:div w:id="856769399">
      <w:bodyDiv w:val="1"/>
      <w:marLeft w:val="0"/>
      <w:marRight w:val="0"/>
      <w:marTop w:val="0"/>
      <w:marBottom w:val="0"/>
      <w:divBdr>
        <w:top w:val="none" w:sz="0" w:space="0" w:color="auto"/>
        <w:left w:val="none" w:sz="0" w:space="0" w:color="auto"/>
        <w:bottom w:val="none" w:sz="0" w:space="0" w:color="auto"/>
        <w:right w:val="none" w:sz="0" w:space="0" w:color="auto"/>
      </w:divBdr>
    </w:div>
    <w:div w:id="986518421">
      <w:bodyDiv w:val="1"/>
      <w:marLeft w:val="0"/>
      <w:marRight w:val="0"/>
      <w:marTop w:val="0"/>
      <w:marBottom w:val="0"/>
      <w:divBdr>
        <w:top w:val="none" w:sz="0" w:space="0" w:color="auto"/>
        <w:left w:val="none" w:sz="0" w:space="0" w:color="auto"/>
        <w:bottom w:val="none" w:sz="0" w:space="0" w:color="auto"/>
        <w:right w:val="none" w:sz="0" w:space="0" w:color="auto"/>
      </w:divBdr>
    </w:div>
    <w:div w:id="1182669871">
      <w:bodyDiv w:val="1"/>
      <w:marLeft w:val="0"/>
      <w:marRight w:val="0"/>
      <w:marTop w:val="0"/>
      <w:marBottom w:val="0"/>
      <w:divBdr>
        <w:top w:val="none" w:sz="0" w:space="0" w:color="auto"/>
        <w:left w:val="none" w:sz="0" w:space="0" w:color="auto"/>
        <w:bottom w:val="none" w:sz="0" w:space="0" w:color="auto"/>
        <w:right w:val="none" w:sz="0" w:space="0" w:color="auto"/>
      </w:divBdr>
    </w:div>
    <w:div w:id="1346984421">
      <w:bodyDiv w:val="1"/>
      <w:marLeft w:val="0"/>
      <w:marRight w:val="0"/>
      <w:marTop w:val="0"/>
      <w:marBottom w:val="0"/>
      <w:divBdr>
        <w:top w:val="none" w:sz="0" w:space="0" w:color="auto"/>
        <w:left w:val="none" w:sz="0" w:space="0" w:color="auto"/>
        <w:bottom w:val="none" w:sz="0" w:space="0" w:color="auto"/>
        <w:right w:val="none" w:sz="0" w:space="0" w:color="auto"/>
      </w:divBdr>
    </w:div>
    <w:div w:id="1482456736">
      <w:bodyDiv w:val="1"/>
      <w:marLeft w:val="0"/>
      <w:marRight w:val="0"/>
      <w:marTop w:val="0"/>
      <w:marBottom w:val="0"/>
      <w:divBdr>
        <w:top w:val="none" w:sz="0" w:space="0" w:color="auto"/>
        <w:left w:val="none" w:sz="0" w:space="0" w:color="auto"/>
        <w:bottom w:val="none" w:sz="0" w:space="0" w:color="auto"/>
        <w:right w:val="none" w:sz="0" w:space="0" w:color="auto"/>
      </w:divBdr>
    </w:div>
    <w:div w:id="1586457364">
      <w:bodyDiv w:val="1"/>
      <w:marLeft w:val="0"/>
      <w:marRight w:val="0"/>
      <w:marTop w:val="0"/>
      <w:marBottom w:val="0"/>
      <w:divBdr>
        <w:top w:val="none" w:sz="0" w:space="0" w:color="auto"/>
        <w:left w:val="none" w:sz="0" w:space="0" w:color="auto"/>
        <w:bottom w:val="none" w:sz="0" w:space="0" w:color="auto"/>
        <w:right w:val="none" w:sz="0" w:space="0" w:color="auto"/>
      </w:divBdr>
    </w:div>
    <w:div w:id="1616714388">
      <w:bodyDiv w:val="1"/>
      <w:marLeft w:val="0"/>
      <w:marRight w:val="0"/>
      <w:marTop w:val="0"/>
      <w:marBottom w:val="0"/>
      <w:divBdr>
        <w:top w:val="none" w:sz="0" w:space="0" w:color="auto"/>
        <w:left w:val="none" w:sz="0" w:space="0" w:color="auto"/>
        <w:bottom w:val="none" w:sz="0" w:space="0" w:color="auto"/>
        <w:right w:val="none" w:sz="0" w:space="0" w:color="auto"/>
      </w:divBdr>
    </w:div>
    <w:div w:id="1618371043">
      <w:bodyDiv w:val="1"/>
      <w:marLeft w:val="0"/>
      <w:marRight w:val="0"/>
      <w:marTop w:val="0"/>
      <w:marBottom w:val="0"/>
      <w:divBdr>
        <w:top w:val="none" w:sz="0" w:space="0" w:color="auto"/>
        <w:left w:val="none" w:sz="0" w:space="0" w:color="auto"/>
        <w:bottom w:val="none" w:sz="0" w:space="0" w:color="auto"/>
        <w:right w:val="none" w:sz="0" w:space="0" w:color="auto"/>
      </w:divBdr>
    </w:div>
    <w:div w:id="1644893236">
      <w:bodyDiv w:val="1"/>
      <w:marLeft w:val="0"/>
      <w:marRight w:val="0"/>
      <w:marTop w:val="0"/>
      <w:marBottom w:val="0"/>
      <w:divBdr>
        <w:top w:val="none" w:sz="0" w:space="0" w:color="auto"/>
        <w:left w:val="none" w:sz="0" w:space="0" w:color="auto"/>
        <w:bottom w:val="none" w:sz="0" w:space="0" w:color="auto"/>
        <w:right w:val="none" w:sz="0" w:space="0" w:color="auto"/>
      </w:divBdr>
    </w:div>
    <w:div w:id="1815025677">
      <w:bodyDiv w:val="1"/>
      <w:marLeft w:val="0"/>
      <w:marRight w:val="0"/>
      <w:marTop w:val="0"/>
      <w:marBottom w:val="0"/>
      <w:divBdr>
        <w:top w:val="none" w:sz="0" w:space="0" w:color="auto"/>
        <w:left w:val="none" w:sz="0" w:space="0" w:color="auto"/>
        <w:bottom w:val="none" w:sz="0" w:space="0" w:color="auto"/>
        <w:right w:val="none" w:sz="0" w:space="0" w:color="auto"/>
      </w:divBdr>
    </w:div>
    <w:div w:id="1822188067">
      <w:bodyDiv w:val="1"/>
      <w:marLeft w:val="0"/>
      <w:marRight w:val="0"/>
      <w:marTop w:val="0"/>
      <w:marBottom w:val="0"/>
      <w:divBdr>
        <w:top w:val="none" w:sz="0" w:space="0" w:color="auto"/>
        <w:left w:val="none" w:sz="0" w:space="0" w:color="auto"/>
        <w:bottom w:val="none" w:sz="0" w:space="0" w:color="auto"/>
        <w:right w:val="none" w:sz="0" w:space="0" w:color="auto"/>
      </w:divBdr>
    </w:div>
    <w:div w:id="1876578872">
      <w:bodyDiv w:val="1"/>
      <w:marLeft w:val="0"/>
      <w:marRight w:val="0"/>
      <w:marTop w:val="0"/>
      <w:marBottom w:val="0"/>
      <w:divBdr>
        <w:top w:val="none" w:sz="0" w:space="0" w:color="auto"/>
        <w:left w:val="none" w:sz="0" w:space="0" w:color="auto"/>
        <w:bottom w:val="none" w:sz="0" w:space="0" w:color="auto"/>
        <w:right w:val="none" w:sz="0" w:space="0" w:color="auto"/>
      </w:divBdr>
    </w:div>
    <w:div w:id="1977753969">
      <w:bodyDiv w:val="1"/>
      <w:marLeft w:val="0"/>
      <w:marRight w:val="0"/>
      <w:marTop w:val="0"/>
      <w:marBottom w:val="0"/>
      <w:divBdr>
        <w:top w:val="none" w:sz="0" w:space="0" w:color="auto"/>
        <w:left w:val="none" w:sz="0" w:space="0" w:color="auto"/>
        <w:bottom w:val="none" w:sz="0" w:space="0" w:color="auto"/>
        <w:right w:val="none" w:sz="0" w:space="0" w:color="auto"/>
      </w:divBdr>
    </w:div>
    <w:div w:id="213150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httpbin.org/" TargetMode="External"/><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docs.python.org/3/library/http.client.html" TargetMode="Externa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D:\Sync\GDrive\_Templates\&#272;&#7891;%20&#225;n%20t&#7889;t%20nghi&#7879;p%20&#273;&#7841;i%20h&#7885;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72F906-FA5D-4EFE-9424-5FEDDB98F59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B982E7-AD14-4A65-8BAF-354EB64D0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Đồ án tốt nghiệp đại học.dot</Template>
  <TotalTime>473</TotalTime>
  <Pages>1</Pages>
  <Words>4908</Words>
  <Characters>27982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32825</CharactersWithSpaces>
  <SharedDoc>false</SharedDoc>
  <HLinks>
    <vt:vector size="450" baseType="variant">
      <vt:variant>
        <vt:i4>1769528</vt:i4>
      </vt:variant>
      <vt:variant>
        <vt:i4>458</vt:i4>
      </vt:variant>
      <vt:variant>
        <vt:i4>0</vt:i4>
      </vt:variant>
      <vt:variant>
        <vt:i4>5</vt:i4>
      </vt:variant>
      <vt:variant>
        <vt:lpwstr/>
      </vt:variant>
      <vt:variant>
        <vt:lpwstr>_Toc357983438</vt:lpwstr>
      </vt:variant>
      <vt:variant>
        <vt:i4>1769528</vt:i4>
      </vt:variant>
      <vt:variant>
        <vt:i4>452</vt:i4>
      </vt:variant>
      <vt:variant>
        <vt:i4>0</vt:i4>
      </vt:variant>
      <vt:variant>
        <vt:i4>5</vt:i4>
      </vt:variant>
      <vt:variant>
        <vt:lpwstr/>
      </vt:variant>
      <vt:variant>
        <vt:lpwstr>_Toc357983437</vt:lpwstr>
      </vt:variant>
      <vt:variant>
        <vt:i4>1769528</vt:i4>
      </vt:variant>
      <vt:variant>
        <vt:i4>446</vt:i4>
      </vt:variant>
      <vt:variant>
        <vt:i4>0</vt:i4>
      </vt:variant>
      <vt:variant>
        <vt:i4>5</vt:i4>
      </vt:variant>
      <vt:variant>
        <vt:lpwstr/>
      </vt:variant>
      <vt:variant>
        <vt:lpwstr>_Toc357983436</vt:lpwstr>
      </vt:variant>
      <vt:variant>
        <vt:i4>1769528</vt:i4>
      </vt:variant>
      <vt:variant>
        <vt:i4>440</vt:i4>
      </vt:variant>
      <vt:variant>
        <vt:i4>0</vt:i4>
      </vt:variant>
      <vt:variant>
        <vt:i4>5</vt:i4>
      </vt:variant>
      <vt:variant>
        <vt:lpwstr/>
      </vt:variant>
      <vt:variant>
        <vt:lpwstr>_Toc357983435</vt:lpwstr>
      </vt:variant>
      <vt:variant>
        <vt:i4>1769528</vt:i4>
      </vt:variant>
      <vt:variant>
        <vt:i4>434</vt:i4>
      </vt:variant>
      <vt:variant>
        <vt:i4>0</vt:i4>
      </vt:variant>
      <vt:variant>
        <vt:i4>5</vt:i4>
      </vt:variant>
      <vt:variant>
        <vt:lpwstr/>
      </vt:variant>
      <vt:variant>
        <vt:lpwstr>_Toc357983434</vt:lpwstr>
      </vt:variant>
      <vt:variant>
        <vt:i4>1441845</vt:i4>
      </vt:variant>
      <vt:variant>
        <vt:i4>425</vt:i4>
      </vt:variant>
      <vt:variant>
        <vt:i4>0</vt:i4>
      </vt:variant>
      <vt:variant>
        <vt:i4>5</vt:i4>
      </vt:variant>
      <vt:variant>
        <vt:lpwstr/>
      </vt:variant>
      <vt:variant>
        <vt:lpwstr>_Toc452402320</vt:lpwstr>
      </vt:variant>
      <vt:variant>
        <vt:i4>1376309</vt:i4>
      </vt:variant>
      <vt:variant>
        <vt:i4>419</vt:i4>
      </vt:variant>
      <vt:variant>
        <vt:i4>0</vt:i4>
      </vt:variant>
      <vt:variant>
        <vt:i4>5</vt:i4>
      </vt:variant>
      <vt:variant>
        <vt:lpwstr/>
      </vt:variant>
      <vt:variant>
        <vt:lpwstr>_Toc452402319</vt:lpwstr>
      </vt:variant>
      <vt:variant>
        <vt:i4>1376309</vt:i4>
      </vt:variant>
      <vt:variant>
        <vt:i4>413</vt:i4>
      </vt:variant>
      <vt:variant>
        <vt:i4>0</vt:i4>
      </vt:variant>
      <vt:variant>
        <vt:i4>5</vt:i4>
      </vt:variant>
      <vt:variant>
        <vt:lpwstr/>
      </vt:variant>
      <vt:variant>
        <vt:lpwstr>_Toc452402318</vt:lpwstr>
      </vt:variant>
      <vt:variant>
        <vt:i4>1376309</vt:i4>
      </vt:variant>
      <vt:variant>
        <vt:i4>407</vt:i4>
      </vt:variant>
      <vt:variant>
        <vt:i4>0</vt:i4>
      </vt:variant>
      <vt:variant>
        <vt:i4>5</vt:i4>
      </vt:variant>
      <vt:variant>
        <vt:lpwstr/>
      </vt:variant>
      <vt:variant>
        <vt:lpwstr>_Toc452402317</vt:lpwstr>
      </vt:variant>
      <vt:variant>
        <vt:i4>1376309</vt:i4>
      </vt:variant>
      <vt:variant>
        <vt:i4>401</vt:i4>
      </vt:variant>
      <vt:variant>
        <vt:i4>0</vt:i4>
      </vt:variant>
      <vt:variant>
        <vt:i4>5</vt:i4>
      </vt:variant>
      <vt:variant>
        <vt:lpwstr/>
      </vt:variant>
      <vt:variant>
        <vt:lpwstr>_Toc452402316</vt:lpwstr>
      </vt:variant>
      <vt:variant>
        <vt:i4>1376309</vt:i4>
      </vt:variant>
      <vt:variant>
        <vt:i4>395</vt:i4>
      </vt:variant>
      <vt:variant>
        <vt:i4>0</vt:i4>
      </vt:variant>
      <vt:variant>
        <vt:i4>5</vt:i4>
      </vt:variant>
      <vt:variant>
        <vt:lpwstr/>
      </vt:variant>
      <vt:variant>
        <vt:lpwstr>_Toc452402315</vt:lpwstr>
      </vt:variant>
      <vt:variant>
        <vt:i4>1376309</vt:i4>
      </vt:variant>
      <vt:variant>
        <vt:i4>389</vt:i4>
      </vt:variant>
      <vt:variant>
        <vt:i4>0</vt:i4>
      </vt:variant>
      <vt:variant>
        <vt:i4>5</vt:i4>
      </vt:variant>
      <vt:variant>
        <vt:lpwstr/>
      </vt:variant>
      <vt:variant>
        <vt:lpwstr>_Toc452402314</vt:lpwstr>
      </vt:variant>
      <vt:variant>
        <vt:i4>1376309</vt:i4>
      </vt:variant>
      <vt:variant>
        <vt:i4>383</vt:i4>
      </vt:variant>
      <vt:variant>
        <vt:i4>0</vt:i4>
      </vt:variant>
      <vt:variant>
        <vt:i4>5</vt:i4>
      </vt:variant>
      <vt:variant>
        <vt:lpwstr/>
      </vt:variant>
      <vt:variant>
        <vt:lpwstr>_Toc452402313</vt:lpwstr>
      </vt:variant>
      <vt:variant>
        <vt:i4>1376309</vt:i4>
      </vt:variant>
      <vt:variant>
        <vt:i4>377</vt:i4>
      </vt:variant>
      <vt:variant>
        <vt:i4>0</vt:i4>
      </vt:variant>
      <vt:variant>
        <vt:i4>5</vt:i4>
      </vt:variant>
      <vt:variant>
        <vt:lpwstr/>
      </vt:variant>
      <vt:variant>
        <vt:lpwstr>_Toc452402312</vt:lpwstr>
      </vt:variant>
      <vt:variant>
        <vt:i4>1376309</vt:i4>
      </vt:variant>
      <vt:variant>
        <vt:i4>371</vt:i4>
      </vt:variant>
      <vt:variant>
        <vt:i4>0</vt:i4>
      </vt:variant>
      <vt:variant>
        <vt:i4>5</vt:i4>
      </vt:variant>
      <vt:variant>
        <vt:lpwstr/>
      </vt:variant>
      <vt:variant>
        <vt:lpwstr>_Toc452402311</vt:lpwstr>
      </vt:variant>
      <vt:variant>
        <vt:i4>1376309</vt:i4>
      </vt:variant>
      <vt:variant>
        <vt:i4>365</vt:i4>
      </vt:variant>
      <vt:variant>
        <vt:i4>0</vt:i4>
      </vt:variant>
      <vt:variant>
        <vt:i4>5</vt:i4>
      </vt:variant>
      <vt:variant>
        <vt:lpwstr/>
      </vt:variant>
      <vt:variant>
        <vt:lpwstr>_Toc452402310</vt:lpwstr>
      </vt:variant>
      <vt:variant>
        <vt:i4>2031664</vt:i4>
      </vt:variant>
      <vt:variant>
        <vt:i4>344</vt:i4>
      </vt:variant>
      <vt:variant>
        <vt:i4>0</vt:i4>
      </vt:variant>
      <vt:variant>
        <vt:i4>5</vt:i4>
      </vt:variant>
      <vt:variant>
        <vt:lpwstr/>
      </vt:variant>
      <vt:variant>
        <vt:lpwstr>_Toc452409601</vt:lpwstr>
      </vt:variant>
      <vt:variant>
        <vt:i4>2031664</vt:i4>
      </vt:variant>
      <vt:variant>
        <vt:i4>338</vt:i4>
      </vt:variant>
      <vt:variant>
        <vt:i4>0</vt:i4>
      </vt:variant>
      <vt:variant>
        <vt:i4>5</vt:i4>
      </vt:variant>
      <vt:variant>
        <vt:lpwstr/>
      </vt:variant>
      <vt:variant>
        <vt:lpwstr>_Toc452409600</vt:lpwstr>
      </vt:variant>
      <vt:variant>
        <vt:i4>1441843</vt:i4>
      </vt:variant>
      <vt:variant>
        <vt:i4>332</vt:i4>
      </vt:variant>
      <vt:variant>
        <vt:i4>0</vt:i4>
      </vt:variant>
      <vt:variant>
        <vt:i4>5</vt:i4>
      </vt:variant>
      <vt:variant>
        <vt:lpwstr/>
      </vt:variant>
      <vt:variant>
        <vt:lpwstr>_Toc452409599</vt:lpwstr>
      </vt:variant>
      <vt:variant>
        <vt:i4>1441843</vt:i4>
      </vt:variant>
      <vt:variant>
        <vt:i4>326</vt:i4>
      </vt:variant>
      <vt:variant>
        <vt:i4>0</vt:i4>
      </vt:variant>
      <vt:variant>
        <vt:i4>5</vt:i4>
      </vt:variant>
      <vt:variant>
        <vt:lpwstr/>
      </vt:variant>
      <vt:variant>
        <vt:lpwstr>_Toc452409598</vt:lpwstr>
      </vt:variant>
      <vt:variant>
        <vt:i4>1441843</vt:i4>
      </vt:variant>
      <vt:variant>
        <vt:i4>320</vt:i4>
      </vt:variant>
      <vt:variant>
        <vt:i4>0</vt:i4>
      </vt:variant>
      <vt:variant>
        <vt:i4>5</vt:i4>
      </vt:variant>
      <vt:variant>
        <vt:lpwstr/>
      </vt:variant>
      <vt:variant>
        <vt:lpwstr>_Toc452409597</vt:lpwstr>
      </vt:variant>
      <vt:variant>
        <vt:i4>1441843</vt:i4>
      </vt:variant>
      <vt:variant>
        <vt:i4>314</vt:i4>
      </vt:variant>
      <vt:variant>
        <vt:i4>0</vt:i4>
      </vt:variant>
      <vt:variant>
        <vt:i4>5</vt:i4>
      </vt:variant>
      <vt:variant>
        <vt:lpwstr/>
      </vt:variant>
      <vt:variant>
        <vt:lpwstr>_Toc452409596</vt:lpwstr>
      </vt:variant>
      <vt:variant>
        <vt:i4>1441843</vt:i4>
      </vt:variant>
      <vt:variant>
        <vt:i4>308</vt:i4>
      </vt:variant>
      <vt:variant>
        <vt:i4>0</vt:i4>
      </vt:variant>
      <vt:variant>
        <vt:i4>5</vt:i4>
      </vt:variant>
      <vt:variant>
        <vt:lpwstr/>
      </vt:variant>
      <vt:variant>
        <vt:lpwstr>_Toc452409595</vt:lpwstr>
      </vt:variant>
      <vt:variant>
        <vt:i4>1441843</vt:i4>
      </vt:variant>
      <vt:variant>
        <vt:i4>302</vt:i4>
      </vt:variant>
      <vt:variant>
        <vt:i4>0</vt:i4>
      </vt:variant>
      <vt:variant>
        <vt:i4>5</vt:i4>
      </vt:variant>
      <vt:variant>
        <vt:lpwstr/>
      </vt:variant>
      <vt:variant>
        <vt:lpwstr>_Toc452409594</vt:lpwstr>
      </vt:variant>
      <vt:variant>
        <vt:i4>1441843</vt:i4>
      </vt:variant>
      <vt:variant>
        <vt:i4>296</vt:i4>
      </vt:variant>
      <vt:variant>
        <vt:i4>0</vt:i4>
      </vt:variant>
      <vt:variant>
        <vt:i4>5</vt:i4>
      </vt:variant>
      <vt:variant>
        <vt:lpwstr/>
      </vt:variant>
      <vt:variant>
        <vt:lpwstr>_Toc452409593</vt:lpwstr>
      </vt:variant>
      <vt:variant>
        <vt:i4>1441843</vt:i4>
      </vt:variant>
      <vt:variant>
        <vt:i4>290</vt:i4>
      </vt:variant>
      <vt:variant>
        <vt:i4>0</vt:i4>
      </vt:variant>
      <vt:variant>
        <vt:i4>5</vt:i4>
      </vt:variant>
      <vt:variant>
        <vt:lpwstr/>
      </vt:variant>
      <vt:variant>
        <vt:lpwstr>_Toc452409592</vt:lpwstr>
      </vt:variant>
      <vt:variant>
        <vt:i4>1441843</vt:i4>
      </vt:variant>
      <vt:variant>
        <vt:i4>284</vt:i4>
      </vt:variant>
      <vt:variant>
        <vt:i4>0</vt:i4>
      </vt:variant>
      <vt:variant>
        <vt:i4>5</vt:i4>
      </vt:variant>
      <vt:variant>
        <vt:lpwstr/>
      </vt:variant>
      <vt:variant>
        <vt:lpwstr>_Toc452409591</vt:lpwstr>
      </vt:variant>
      <vt:variant>
        <vt:i4>1441843</vt:i4>
      </vt:variant>
      <vt:variant>
        <vt:i4>278</vt:i4>
      </vt:variant>
      <vt:variant>
        <vt:i4>0</vt:i4>
      </vt:variant>
      <vt:variant>
        <vt:i4>5</vt:i4>
      </vt:variant>
      <vt:variant>
        <vt:lpwstr/>
      </vt:variant>
      <vt:variant>
        <vt:lpwstr>_Toc452409590</vt:lpwstr>
      </vt:variant>
      <vt:variant>
        <vt:i4>1507379</vt:i4>
      </vt:variant>
      <vt:variant>
        <vt:i4>272</vt:i4>
      </vt:variant>
      <vt:variant>
        <vt:i4>0</vt:i4>
      </vt:variant>
      <vt:variant>
        <vt:i4>5</vt:i4>
      </vt:variant>
      <vt:variant>
        <vt:lpwstr/>
      </vt:variant>
      <vt:variant>
        <vt:lpwstr>_Toc452409589</vt:lpwstr>
      </vt:variant>
      <vt:variant>
        <vt:i4>1507379</vt:i4>
      </vt:variant>
      <vt:variant>
        <vt:i4>266</vt:i4>
      </vt:variant>
      <vt:variant>
        <vt:i4>0</vt:i4>
      </vt:variant>
      <vt:variant>
        <vt:i4>5</vt:i4>
      </vt:variant>
      <vt:variant>
        <vt:lpwstr/>
      </vt:variant>
      <vt:variant>
        <vt:lpwstr>_Toc452409588</vt:lpwstr>
      </vt:variant>
      <vt:variant>
        <vt:i4>1507379</vt:i4>
      </vt:variant>
      <vt:variant>
        <vt:i4>260</vt:i4>
      </vt:variant>
      <vt:variant>
        <vt:i4>0</vt:i4>
      </vt:variant>
      <vt:variant>
        <vt:i4>5</vt:i4>
      </vt:variant>
      <vt:variant>
        <vt:lpwstr/>
      </vt:variant>
      <vt:variant>
        <vt:lpwstr>_Toc452409587</vt:lpwstr>
      </vt:variant>
      <vt:variant>
        <vt:i4>1507379</vt:i4>
      </vt:variant>
      <vt:variant>
        <vt:i4>254</vt:i4>
      </vt:variant>
      <vt:variant>
        <vt:i4>0</vt:i4>
      </vt:variant>
      <vt:variant>
        <vt:i4>5</vt:i4>
      </vt:variant>
      <vt:variant>
        <vt:lpwstr/>
      </vt:variant>
      <vt:variant>
        <vt:lpwstr>_Toc452409586</vt:lpwstr>
      </vt:variant>
      <vt:variant>
        <vt:i4>1507379</vt:i4>
      </vt:variant>
      <vt:variant>
        <vt:i4>248</vt:i4>
      </vt:variant>
      <vt:variant>
        <vt:i4>0</vt:i4>
      </vt:variant>
      <vt:variant>
        <vt:i4>5</vt:i4>
      </vt:variant>
      <vt:variant>
        <vt:lpwstr/>
      </vt:variant>
      <vt:variant>
        <vt:lpwstr>_Toc452409585</vt:lpwstr>
      </vt:variant>
      <vt:variant>
        <vt:i4>1507379</vt:i4>
      </vt:variant>
      <vt:variant>
        <vt:i4>242</vt:i4>
      </vt:variant>
      <vt:variant>
        <vt:i4>0</vt:i4>
      </vt:variant>
      <vt:variant>
        <vt:i4>5</vt:i4>
      </vt:variant>
      <vt:variant>
        <vt:lpwstr/>
      </vt:variant>
      <vt:variant>
        <vt:lpwstr>_Toc452409584</vt:lpwstr>
      </vt:variant>
      <vt:variant>
        <vt:i4>1507379</vt:i4>
      </vt:variant>
      <vt:variant>
        <vt:i4>236</vt:i4>
      </vt:variant>
      <vt:variant>
        <vt:i4>0</vt:i4>
      </vt:variant>
      <vt:variant>
        <vt:i4>5</vt:i4>
      </vt:variant>
      <vt:variant>
        <vt:lpwstr/>
      </vt:variant>
      <vt:variant>
        <vt:lpwstr>_Toc452409583</vt:lpwstr>
      </vt:variant>
      <vt:variant>
        <vt:i4>1507379</vt:i4>
      </vt:variant>
      <vt:variant>
        <vt:i4>230</vt:i4>
      </vt:variant>
      <vt:variant>
        <vt:i4>0</vt:i4>
      </vt:variant>
      <vt:variant>
        <vt:i4>5</vt:i4>
      </vt:variant>
      <vt:variant>
        <vt:lpwstr/>
      </vt:variant>
      <vt:variant>
        <vt:lpwstr>_Toc452409582</vt:lpwstr>
      </vt:variant>
      <vt:variant>
        <vt:i4>1507379</vt:i4>
      </vt:variant>
      <vt:variant>
        <vt:i4>224</vt:i4>
      </vt:variant>
      <vt:variant>
        <vt:i4>0</vt:i4>
      </vt:variant>
      <vt:variant>
        <vt:i4>5</vt:i4>
      </vt:variant>
      <vt:variant>
        <vt:lpwstr/>
      </vt:variant>
      <vt:variant>
        <vt:lpwstr>_Toc452409581</vt:lpwstr>
      </vt:variant>
      <vt:variant>
        <vt:i4>1507379</vt:i4>
      </vt:variant>
      <vt:variant>
        <vt:i4>218</vt:i4>
      </vt:variant>
      <vt:variant>
        <vt:i4>0</vt:i4>
      </vt:variant>
      <vt:variant>
        <vt:i4>5</vt:i4>
      </vt:variant>
      <vt:variant>
        <vt:lpwstr/>
      </vt:variant>
      <vt:variant>
        <vt:lpwstr>_Toc452409580</vt:lpwstr>
      </vt:variant>
      <vt:variant>
        <vt:i4>1572915</vt:i4>
      </vt:variant>
      <vt:variant>
        <vt:i4>212</vt:i4>
      </vt:variant>
      <vt:variant>
        <vt:i4>0</vt:i4>
      </vt:variant>
      <vt:variant>
        <vt:i4>5</vt:i4>
      </vt:variant>
      <vt:variant>
        <vt:lpwstr/>
      </vt:variant>
      <vt:variant>
        <vt:lpwstr>_Toc452409579</vt:lpwstr>
      </vt:variant>
      <vt:variant>
        <vt:i4>1572915</vt:i4>
      </vt:variant>
      <vt:variant>
        <vt:i4>206</vt:i4>
      </vt:variant>
      <vt:variant>
        <vt:i4>0</vt:i4>
      </vt:variant>
      <vt:variant>
        <vt:i4>5</vt:i4>
      </vt:variant>
      <vt:variant>
        <vt:lpwstr/>
      </vt:variant>
      <vt:variant>
        <vt:lpwstr>_Toc452409578</vt:lpwstr>
      </vt:variant>
      <vt:variant>
        <vt:i4>1572915</vt:i4>
      </vt:variant>
      <vt:variant>
        <vt:i4>200</vt:i4>
      </vt:variant>
      <vt:variant>
        <vt:i4>0</vt:i4>
      </vt:variant>
      <vt:variant>
        <vt:i4>5</vt:i4>
      </vt:variant>
      <vt:variant>
        <vt:lpwstr/>
      </vt:variant>
      <vt:variant>
        <vt:lpwstr>_Toc452409577</vt:lpwstr>
      </vt:variant>
      <vt:variant>
        <vt:i4>1572915</vt:i4>
      </vt:variant>
      <vt:variant>
        <vt:i4>194</vt:i4>
      </vt:variant>
      <vt:variant>
        <vt:i4>0</vt:i4>
      </vt:variant>
      <vt:variant>
        <vt:i4>5</vt:i4>
      </vt:variant>
      <vt:variant>
        <vt:lpwstr/>
      </vt:variant>
      <vt:variant>
        <vt:lpwstr>_Toc452409576</vt:lpwstr>
      </vt:variant>
      <vt:variant>
        <vt:i4>1572915</vt:i4>
      </vt:variant>
      <vt:variant>
        <vt:i4>188</vt:i4>
      </vt:variant>
      <vt:variant>
        <vt:i4>0</vt:i4>
      </vt:variant>
      <vt:variant>
        <vt:i4>5</vt:i4>
      </vt:variant>
      <vt:variant>
        <vt:lpwstr/>
      </vt:variant>
      <vt:variant>
        <vt:lpwstr>_Toc452409575</vt:lpwstr>
      </vt:variant>
      <vt:variant>
        <vt:i4>1572915</vt:i4>
      </vt:variant>
      <vt:variant>
        <vt:i4>182</vt:i4>
      </vt:variant>
      <vt:variant>
        <vt:i4>0</vt:i4>
      </vt:variant>
      <vt:variant>
        <vt:i4>5</vt:i4>
      </vt:variant>
      <vt:variant>
        <vt:lpwstr/>
      </vt:variant>
      <vt:variant>
        <vt:lpwstr>_Toc452409574</vt:lpwstr>
      </vt:variant>
      <vt:variant>
        <vt:i4>1572915</vt:i4>
      </vt:variant>
      <vt:variant>
        <vt:i4>176</vt:i4>
      </vt:variant>
      <vt:variant>
        <vt:i4>0</vt:i4>
      </vt:variant>
      <vt:variant>
        <vt:i4>5</vt:i4>
      </vt:variant>
      <vt:variant>
        <vt:lpwstr/>
      </vt:variant>
      <vt:variant>
        <vt:lpwstr>_Toc452409573</vt:lpwstr>
      </vt:variant>
      <vt:variant>
        <vt:i4>1572915</vt:i4>
      </vt:variant>
      <vt:variant>
        <vt:i4>170</vt:i4>
      </vt:variant>
      <vt:variant>
        <vt:i4>0</vt:i4>
      </vt:variant>
      <vt:variant>
        <vt:i4>5</vt:i4>
      </vt:variant>
      <vt:variant>
        <vt:lpwstr/>
      </vt:variant>
      <vt:variant>
        <vt:lpwstr>_Toc452409572</vt:lpwstr>
      </vt:variant>
      <vt:variant>
        <vt:i4>1572915</vt:i4>
      </vt:variant>
      <vt:variant>
        <vt:i4>164</vt:i4>
      </vt:variant>
      <vt:variant>
        <vt:i4>0</vt:i4>
      </vt:variant>
      <vt:variant>
        <vt:i4>5</vt:i4>
      </vt:variant>
      <vt:variant>
        <vt:lpwstr/>
      </vt:variant>
      <vt:variant>
        <vt:lpwstr>_Toc452409571</vt:lpwstr>
      </vt:variant>
      <vt:variant>
        <vt:i4>1572915</vt:i4>
      </vt:variant>
      <vt:variant>
        <vt:i4>158</vt:i4>
      </vt:variant>
      <vt:variant>
        <vt:i4>0</vt:i4>
      </vt:variant>
      <vt:variant>
        <vt:i4>5</vt:i4>
      </vt:variant>
      <vt:variant>
        <vt:lpwstr/>
      </vt:variant>
      <vt:variant>
        <vt:lpwstr>_Toc452409570</vt:lpwstr>
      </vt:variant>
      <vt:variant>
        <vt:i4>1638451</vt:i4>
      </vt:variant>
      <vt:variant>
        <vt:i4>152</vt:i4>
      </vt:variant>
      <vt:variant>
        <vt:i4>0</vt:i4>
      </vt:variant>
      <vt:variant>
        <vt:i4>5</vt:i4>
      </vt:variant>
      <vt:variant>
        <vt:lpwstr/>
      </vt:variant>
      <vt:variant>
        <vt:lpwstr>_Toc452409569</vt:lpwstr>
      </vt:variant>
      <vt:variant>
        <vt:i4>1638451</vt:i4>
      </vt:variant>
      <vt:variant>
        <vt:i4>146</vt:i4>
      </vt:variant>
      <vt:variant>
        <vt:i4>0</vt:i4>
      </vt:variant>
      <vt:variant>
        <vt:i4>5</vt:i4>
      </vt:variant>
      <vt:variant>
        <vt:lpwstr/>
      </vt:variant>
      <vt:variant>
        <vt:lpwstr>_Toc452409568</vt:lpwstr>
      </vt:variant>
      <vt:variant>
        <vt:i4>1638451</vt:i4>
      </vt:variant>
      <vt:variant>
        <vt:i4>140</vt:i4>
      </vt:variant>
      <vt:variant>
        <vt:i4>0</vt:i4>
      </vt:variant>
      <vt:variant>
        <vt:i4>5</vt:i4>
      </vt:variant>
      <vt:variant>
        <vt:lpwstr/>
      </vt:variant>
      <vt:variant>
        <vt:lpwstr>_Toc452409567</vt:lpwstr>
      </vt:variant>
      <vt:variant>
        <vt:i4>1638451</vt:i4>
      </vt:variant>
      <vt:variant>
        <vt:i4>134</vt:i4>
      </vt:variant>
      <vt:variant>
        <vt:i4>0</vt:i4>
      </vt:variant>
      <vt:variant>
        <vt:i4>5</vt:i4>
      </vt:variant>
      <vt:variant>
        <vt:lpwstr/>
      </vt:variant>
      <vt:variant>
        <vt:lpwstr>_Toc452409566</vt:lpwstr>
      </vt:variant>
      <vt:variant>
        <vt:i4>1638451</vt:i4>
      </vt:variant>
      <vt:variant>
        <vt:i4>128</vt:i4>
      </vt:variant>
      <vt:variant>
        <vt:i4>0</vt:i4>
      </vt:variant>
      <vt:variant>
        <vt:i4>5</vt:i4>
      </vt:variant>
      <vt:variant>
        <vt:lpwstr/>
      </vt:variant>
      <vt:variant>
        <vt:lpwstr>_Toc452409565</vt:lpwstr>
      </vt:variant>
      <vt:variant>
        <vt:i4>1638451</vt:i4>
      </vt:variant>
      <vt:variant>
        <vt:i4>122</vt:i4>
      </vt:variant>
      <vt:variant>
        <vt:i4>0</vt:i4>
      </vt:variant>
      <vt:variant>
        <vt:i4>5</vt:i4>
      </vt:variant>
      <vt:variant>
        <vt:lpwstr/>
      </vt:variant>
      <vt:variant>
        <vt:lpwstr>_Toc452409564</vt:lpwstr>
      </vt:variant>
      <vt:variant>
        <vt:i4>1638451</vt:i4>
      </vt:variant>
      <vt:variant>
        <vt:i4>116</vt:i4>
      </vt:variant>
      <vt:variant>
        <vt:i4>0</vt:i4>
      </vt:variant>
      <vt:variant>
        <vt:i4>5</vt:i4>
      </vt:variant>
      <vt:variant>
        <vt:lpwstr/>
      </vt:variant>
      <vt:variant>
        <vt:lpwstr>_Toc452409563</vt:lpwstr>
      </vt:variant>
      <vt:variant>
        <vt:i4>1638451</vt:i4>
      </vt:variant>
      <vt:variant>
        <vt:i4>110</vt:i4>
      </vt:variant>
      <vt:variant>
        <vt:i4>0</vt:i4>
      </vt:variant>
      <vt:variant>
        <vt:i4>5</vt:i4>
      </vt:variant>
      <vt:variant>
        <vt:lpwstr/>
      </vt:variant>
      <vt:variant>
        <vt:lpwstr>_Toc452409562</vt:lpwstr>
      </vt:variant>
      <vt:variant>
        <vt:i4>1638451</vt:i4>
      </vt:variant>
      <vt:variant>
        <vt:i4>104</vt:i4>
      </vt:variant>
      <vt:variant>
        <vt:i4>0</vt:i4>
      </vt:variant>
      <vt:variant>
        <vt:i4>5</vt:i4>
      </vt:variant>
      <vt:variant>
        <vt:lpwstr/>
      </vt:variant>
      <vt:variant>
        <vt:lpwstr>_Toc452409561</vt:lpwstr>
      </vt:variant>
      <vt:variant>
        <vt:i4>1638451</vt:i4>
      </vt:variant>
      <vt:variant>
        <vt:i4>98</vt:i4>
      </vt:variant>
      <vt:variant>
        <vt:i4>0</vt:i4>
      </vt:variant>
      <vt:variant>
        <vt:i4>5</vt:i4>
      </vt:variant>
      <vt:variant>
        <vt:lpwstr/>
      </vt:variant>
      <vt:variant>
        <vt:lpwstr>_Toc452409560</vt:lpwstr>
      </vt:variant>
      <vt:variant>
        <vt:i4>1703987</vt:i4>
      </vt:variant>
      <vt:variant>
        <vt:i4>92</vt:i4>
      </vt:variant>
      <vt:variant>
        <vt:i4>0</vt:i4>
      </vt:variant>
      <vt:variant>
        <vt:i4>5</vt:i4>
      </vt:variant>
      <vt:variant>
        <vt:lpwstr/>
      </vt:variant>
      <vt:variant>
        <vt:lpwstr>_Toc452409559</vt:lpwstr>
      </vt:variant>
      <vt:variant>
        <vt:i4>1703987</vt:i4>
      </vt:variant>
      <vt:variant>
        <vt:i4>86</vt:i4>
      </vt:variant>
      <vt:variant>
        <vt:i4>0</vt:i4>
      </vt:variant>
      <vt:variant>
        <vt:i4>5</vt:i4>
      </vt:variant>
      <vt:variant>
        <vt:lpwstr/>
      </vt:variant>
      <vt:variant>
        <vt:lpwstr>_Toc452409558</vt:lpwstr>
      </vt:variant>
      <vt:variant>
        <vt:i4>1703987</vt:i4>
      </vt:variant>
      <vt:variant>
        <vt:i4>80</vt:i4>
      </vt:variant>
      <vt:variant>
        <vt:i4>0</vt:i4>
      </vt:variant>
      <vt:variant>
        <vt:i4>5</vt:i4>
      </vt:variant>
      <vt:variant>
        <vt:lpwstr/>
      </vt:variant>
      <vt:variant>
        <vt:lpwstr>_Toc452409557</vt:lpwstr>
      </vt:variant>
      <vt:variant>
        <vt:i4>1703987</vt:i4>
      </vt:variant>
      <vt:variant>
        <vt:i4>74</vt:i4>
      </vt:variant>
      <vt:variant>
        <vt:i4>0</vt:i4>
      </vt:variant>
      <vt:variant>
        <vt:i4>5</vt:i4>
      </vt:variant>
      <vt:variant>
        <vt:lpwstr/>
      </vt:variant>
      <vt:variant>
        <vt:lpwstr>_Toc452409556</vt:lpwstr>
      </vt:variant>
      <vt:variant>
        <vt:i4>1703987</vt:i4>
      </vt:variant>
      <vt:variant>
        <vt:i4>68</vt:i4>
      </vt:variant>
      <vt:variant>
        <vt:i4>0</vt:i4>
      </vt:variant>
      <vt:variant>
        <vt:i4>5</vt:i4>
      </vt:variant>
      <vt:variant>
        <vt:lpwstr/>
      </vt:variant>
      <vt:variant>
        <vt:lpwstr>_Toc452409555</vt:lpwstr>
      </vt:variant>
      <vt:variant>
        <vt:i4>1703987</vt:i4>
      </vt:variant>
      <vt:variant>
        <vt:i4>62</vt:i4>
      </vt:variant>
      <vt:variant>
        <vt:i4>0</vt:i4>
      </vt:variant>
      <vt:variant>
        <vt:i4>5</vt:i4>
      </vt:variant>
      <vt:variant>
        <vt:lpwstr/>
      </vt:variant>
      <vt:variant>
        <vt:lpwstr>_Toc452409554</vt:lpwstr>
      </vt:variant>
      <vt:variant>
        <vt:i4>1703987</vt:i4>
      </vt:variant>
      <vt:variant>
        <vt:i4>56</vt:i4>
      </vt:variant>
      <vt:variant>
        <vt:i4>0</vt:i4>
      </vt:variant>
      <vt:variant>
        <vt:i4>5</vt:i4>
      </vt:variant>
      <vt:variant>
        <vt:lpwstr/>
      </vt:variant>
      <vt:variant>
        <vt:lpwstr>_Toc452409553</vt:lpwstr>
      </vt:variant>
      <vt:variant>
        <vt:i4>1703987</vt:i4>
      </vt:variant>
      <vt:variant>
        <vt:i4>50</vt:i4>
      </vt:variant>
      <vt:variant>
        <vt:i4>0</vt:i4>
      </vt:variant>
      <vt:variant>
        <vt:i4>5</vt:i4>
      </vt:variant>
      <vt:variant>
        <vt:lpwstr/>
      </vt:variant>
      <vt:variant>
        <vt:lpwstr>_Toc452409552</vt:lpwstr>
      </vt:variant>
      <vt:variant>
        <vt:i4>1703987</vt:i4>
      </vt:variant>
      <vt:variant>
        <vt:i4>44</vt:i4>
      </vt:variant>
      <vt:variant>
        <vt:i4>0</vt:i4>
      </vt:variant>
      <vt:variant>
        <vt:i4>5</vt:i4>
      </vt:variant>
      <vt:variant>
        <vt:lpwstr/>
      </vt:variant>
      <vt:variant>
        <vt:lpwstr>_Toc452409551</vt:lpwstr>
      </vt:variant>
      <vt:variant>
        <vt:i4>1703987</vt:i4>
      </vt:variant>
      <vt:variant>
        <vt:i4>38</vt:i4>
      </vt:variant>
      <vt:variant>
        <vt:i4>0</vt:i4>
      </vt:variant>
      <vt:variant>
        <vt:i4>5</vt:i4>
      </vt:variant>
      <vt:variant>
        <vt:lpwstr/>
      </vt:variant>
      <vt:variant>
        <vt:lpwstr>_Toc452409550</vt:lpwstr>
      </vt:variant>
      <vt:variant>
        <vt:i4>1769523</vt:i4>
      </vt:variant>
      <vt:variant>
        <vt:i4>32</vt:i4>
      </vt:variant>
      <vt:variant>
        <vt:i4>0</vt:i4>
      </vt:variant>
      <vt:variant>
        <vt:i4>5</vt:i4>
      </vt:variant>
      <vt:variant>
        <vt:lpwstr/>
      </vt:variant>
      <vt:variant>
        <vt:lpwstr>_Toc452409549</vt:lpwstr>
      </vt:variant>
      <vt:variant>
        <vt:i4>1769523</vt:i4>
      </vt:variant>
      <vt:variant>
        <vt:i4>26</vt:i4>
      </vt:variant>
      <vt:variant>
        <vt:i4>0</vt:i4>
      </vt:variant>
      <vt:variant>
        <vt:i4>5</vt:i4>
      </vt:variant>
      <vt:variant>
        <vt:lpwstr/>
      </vt:variant>
      <vt:variant>
        <vt:lpwstr>_Toc452409548</vt:lpwstr>
      </vt:variant>
      <vt:variant>
        <vt:i4>1769523</vt:i4>
      </vt:variant>
      <vt:variant>
        <vt:i4>20</vt:i4>
      </vt:variant>
      <vt:variant>
        <vt:i4>0</vt:i4>
      </vt:variant>
      <vt:variant>
        <vt:i4>5</vt:i4>
      </vt:variant>
      <vt:variant>
        <vt:lpwstr/>
      </vt:variant>
      <vt:variant>
        <vt:lpwstr>_Toc452409547</vt:lpwstr>
      </vt:variant>
      <vt:variant>
        <vt:i4>1769523</vt:i4>
      </vt:variant>
      <vt:variant>
        <vt:i4>14</vt:i4>
      </vt:variant>
      <vt:variant>
        <vt:i4>0</vt:i4>
      </vt:variant>
      <vt:variant>
        <vt:i4>5</vt:i4>
      </vt:variant>
      <vt:variant>
        <vt:lpwstr/>
      </vt:variant>
      <vt:variant>
        <vt:lpwstr>_Toc452409546</vt:lpwstr>
      </vt:variant>
      <vt:variant>
        <vt:i4>1769523</vt:i4>
      </vt:variant>
      <vt:variant>
        <vt:i4>8</vt:i4>
      </vt:variant>
      <vt:variant>
        <vt:i4>0</vt:i4>
      </vt:variant>
      <vt:variant>
        <vt:i4>5</vt:i4>
      </vt:variant>
      <vt:variant>
        <vt:lpwstr/>
      </vt:variant>
      <vt:variant>
        <vt:lpwstr>_Toc452409545</vt:lpwstr>
      </vt:variant>
      <vt:variant>
        <vt:i4>1769523</vt:i4>
      </vt:variant>
      <vt:variant>
        <vt:i4>2</vt:i4>
      </vt:variant>
      <vt:variant>
        <vt:i4>0</vt:i4>
      </vt:variant>
      <vt:variant>
        <vt:i4>5</vt:i4>
      </vt:variant>
      <vt:variant>
        <vt:lpwstr/>
      </vt:variant>
      <vt:variant>
        <vt:lpwstr>_Toc452409544</vt:lpwstr>
      </vt:variant>
      <vt:variant>
        <vt:i4>2424958</vt:i4>
      </vt:variant>
      <vt:variant>
        <vt:i4>193448</vt:i4>
      </vt:variant>
      <vt:variant>
        <vt:i4>1215</vt:i4>
      </vt:variant>
      <vt:variant>
        <vt:i4>1</vt:i4>
      </vt:variant>
      <vt:variant>
        <vt:lpwstr>http://upload.wikimedia.org/wikipedia/commons/thumb/1/18/Oaep-diagram-20080305.png/250px-Oaep-diagram-20080305.png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Thắng Bùi</dc:creator>
  <cp:lastModifiedBy>Đặng Thu Thảo</cp:lastModifiedBy>
  <cp:revision>7</cp:revision>
  <dcterms:created xsi:type="dcterms:W3CDTF">2022-06-22T18:56:00Z</dcterms:created>
  <dcterms:modified xsi:type="dcterms:W3CDTF">2022-07-13T10:52:00Z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